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heme="majorHAnsi" w:eastAsiaTheme="majorEastAsia" w:hAnsiTheme="majorHAnsi" w:cstheme="majorBidi"/>
          <w:caps/>
          <w:color w:val="595959" w:themeColor="text1" w:themeTint="A6"/>
          <w:sz w:val="22"/>
          <w:lang w:val="es-ES_tradnl"/>
        </w:rPr>
        <w:id w:val="-387583261"/>
        <w:docPartObj>
          <w:docPartGallery w:val="Cover Pages"/>
          <w:docPartUnique/>
        </w:docPartObj>
      </w:sdtPr>
      <w:sdtEndPr>
        <w:rPr>
          <w:rStyle w:val="Heading1Char"/>
          <w:color w:val="00A0B8" w:themeColor="accent1"/>
        </w:rPr>
      </w:sdtEndPr>
      <w:sdtContent>
        <w:p w14:paraId="472578F4" w14:textId="77777777" w:rsidR="007A6332" w:rsidRPr="005B677C" w:rsidRDefault="006679AB">
          <w:pPr>
            <w:pStyle w:val="NoSpacing"/>
            <w:rPr>
              <w:color w:val="595959" w:themeColor="text1" w:themeTint="A6"/>
              <w:lang w:val="es-ES_tradnl"/>
            </w:rPr>
            <w:sectPr w:rsidR="007A6332" w:rsidRPr="005B677C">
              <w:footerReference w:type="default" r:id="rId11"/>
              <w:pgSz w:w="12240" w:h="15840"/>
              <w:pgMar w:top="1728" w:right="1800" w:bottom="1440" w:left="1800" w:header="720" w:footer="720" w:gutter="0"/>
              <w:pgNumType w:start="0"/>
              <w:cols w:space="720"/>
              <w:titlePg/>
              <w:docGrid w:linePitch="360"/>
            </w:sectPr>
          </w:pPr>
          <w:r w:rsidRPr="005B677C">
            <w:rPr>
              <w:noProof/>
              <w:lang w:eastAsia="en-US"/>
            </w:rPr>
            <mc:AlternateContent>
              <mc:Choice Requires="wps">
                <w:drawing>
                  <wp:anchor distT="0" distB="0" distL="114300" distR="114300" simplePos="0" relativeHeight="251660288" behindDoc="0" locked="0" layoutInCell="1" allowOverlap="0" wp14:anchorId="584C22F7" wp14:editId="7BE64E0B">
                    <wp:simplePos x="0" y="0"/>
                    <wp:positionH relativeFrom="margin">
                      <wp:posOffset>267335</wp:posOffset>
                    </wp:positionH>
                    <wp:positionV relativeFrom="margin">
                      <wp:posOffset>4342765</wp:posOffset>
                    </wp:positionV>
                    <wp:extent cx="5217795" cy="1328420"/>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7795"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EndPr/>
                                <w:sdtContent>
                                  <w:p w14:paraId="4F417D34" w14:textId="77777777" w:rsidR="009C0461" w:rsidRDefault="009C0461">
                                    <w:pPr>
                                      <w:pStyle w:val="Title"/>
                                    </w:pPr>
                                    <w:r>
                                      <w:t>TITULO</w:t>
                                    </w:r>
                                  </w:p>
                                </w:sdtContent>
                              </w:sdt>
                              <w:p w14:paraId="1E6D227D" w14:textId="77777777" w:rsidR="009C0461" w:rsidRDefault="00792360">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EndPr/>
                                  <w:sdtContent>
                                    <w:r w:rsidR="009C0461">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1.05pt;margin-top:341.95pt;width:410.85pt;height:10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EndPr/>
                          <w:sdtContent>
                            <w:p w14:paraId="4F417D34" w14:textId="77777777" w:rsidR="009C0461" w:rsidRDefault="009C0461">
                              <w:pPr>
                                <w:pStyle w:val="Title"/>
                              </w:pPr>
                              <w:r>
                                <w:t>TITULO</w:t>
                              </w:r>
                            </w:p>
                          </w:sdtContent>
                        </w:sdt>
                        <w:p w14:paraId="1E6D227D" w14:textId="77777777" w:rsidR="009C0461" w:rsidRDefault="00792360">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EndPr/>
                            <w:sdtContent>
                              <w:r w:rsidR="009C0461">
                                <w:t>Subtitulo</w:t>
                              </w:r>
                            </w:sdtContent>
                          </w:sdt>
                        </w:p>
                      </w:txbxContent>
                    </v:textbox>
                    <w10:wrap type="square" anchorx="margin" anchory="margin"/>
                  </v:shape>
                </w:pict>
              </mc:Fallback>
            </mc:AlternateContent>
          </w:r>
          <w:r w:rsidRPr="005B677C">
            <w:rPr>
              <w:noProof/>
              <w:lang w:eastAsia="en-US"/>
            </w:rPr>
            <w:drawing>
              <wp:anchor distT="0" distB="0" distL="114300" distR="114300" simplePos="0" relativeHeight="251656192" behindDoc="1" locked="0" layoutInCell="1" allowOverlap="0" wp14:anchorId="4D4D06EA" wp14:editId="1F0F0FDC">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5B677C">
            <w:rPr>
              <w:noProof/>
              <w:lang w:eastAsia="en-US"/>
            </w:rPr>
            <mc:AlternateContent>
              <mc:Choice Requires="wps">
                <w:drawing>
                  <wp:anchor distT="0" distB="0" distL="114300" distR="114300" simplePos="0" relativeHeight="251658240" behindDoc="0" locked="0" layoutInCell="1" allowOverlap="0" wp14:anchorId="1FE01E06" wp14:editId="73ECA15F">
                    <wp:simplePos x="0" y="0"/>
                    <wp:positionH relativeFrom="margin">
                      <wp:posOffset>134007</wp:posOffset>
                    </wp:positionH>
                    <wp:positionV relativeFrom="margin">
                      <wp:posOffset>7778706</wp:posOffset>
                    </wp:positionV>
                    <wp:extent cx="5212080" cy="609600"/>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208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CF769" w14:textId="77777777" w:rsidR="009C0461" w:rsidRDefault="00792360"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EndPr/>
                                  <w:sdtContent>
                                    <w:r w:rsidR="009C0461">
                                      <w:rPr>
                                        <w:lang w:val="es-ES"/>
                                      </w:rPr>
                                      <w:t xml:space="preserve">Agustín </w:t>
                                    </w:r>
                                    <w:proofErr w:type="spellStart"/>
                                    <w:r w:rsidR="009C0461">
                                      <w:rPr>
                                        <w:lang w:val="es-ES"/>
                                      </w:rPr>
                                      <w:t>Gabiola</w:t>
                                    </w:r>
                                    <w:proofErr w:type="spellEnd"/>
                                  </w:sdtContent>
                                </w:sdt>
                              </w:p>
                              <w:p w14:paraId="47BC606B" w14:textId="77777777" w:rsidR="009C0461" w:rsidRPr="00866F22" w:rsidRDefault="009C0461" w:rsidP="00866F22">
                                <w:pPr>
                                  <w:pStyle w:val="ContactInfo"/>
                                  <w:rPr>
                                    <w:lang w:val="en-US"/>
                                  </w:rPr>
                                </w:pPr>
                                <w:r w:rsidRPr="00866F22">
                                  <w:rPr>
                                    <w:lang w:val="en-US"/>
                                  </w:rPr>
                                  <w:t>Gaston Claret</w:t>
                                </w:r>
                              </w:p>
                              <w:p w14:paraId="20CBCAA8" w14:textId="77777777" w:rsidR="009C0461" w:rsidRPr="00866F22" w:rsidRDefault="00792360"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EndPr/>
                                  <w:sdtContent>
                                    <w:proofErr w:type="spellStart"/>
                                    <w:r w:rsidR="009C0461">
                                      <w:t>January</w:t>
                                    </w:r>
                                    <w:proofErr w:type="spellEnd"/>
                                    <w:r w:rsidR="009C0461">
                                      <w:t xml:space="preserve">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4pt;height:48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" o:allowoverlap="f" filled="f" stroked="f" strokeweight=".5pt">
                    <v:textbox style="mso-fit-shape-to-text:t" inset="0,,0">
                      <w:txbxContent>
                        <w:p w14:paraId="744CF769" w14:textId="77777777" w:rsidR="009C0461" w:rsidRDefault="00792360"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EndPr/>
                            <w:sdtContent>
                              <w:r w:rsidR="009C0461">
                                <w:rPr>
                                  <w:lang w:val="es-ES"/>
                                </w:rPr>
                                <w:t xml:space="preserve">Agustín </w:t>
                              </w:r>
                              <w:proofErr w:type="spellStart"/>
                              <w:r w:rsidR="009C0461">
                                <w:rPr>
                                  <w:lang w:val="es-ES"/>
                                </w:rPr>
                                <w:t>Gabiola</w:t>
                              </w:r>
                              <w:proofErr w:type="spellEnd"/>
                            </w:sdtContent>
                          </w:sdt>
                        </w:p>
                        <w:p w14:paraId="47BC606B" w14:textId="77777777" w:rsidR="009C0461" w:rsidRPr="00866F22" w:rsidRDefault="009C0461" w:rsidP="00866F22">
                          <w:pPr>
                            <w:pStyle w:val="ContactInfo"/>
                            <w:rPr>
                              <w:lang w:val="en-US"/>
                            </w:rPr>
                          </w:pPr>
                          <w:r w:rsidRPr="00866F22">
                            <w:rPr>
                              <w:lang w:val="en-US"/>
                            </w:rPr>
                            <w:t>Gaston Claret</w:t>
                          </w:r>
                        </w:p>
                        <w:p w14:paraId="20CBCAA8" w14:textId="77777777" w:rsidR="009C0461" w:rsidRPr="00866F22" w:rsidRDefault="00792360"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EndPr/>
                            <w:sdtContent>
                              <w:proofErr w:type="spellStart"/>
                              <w:r w:rsidR="009C0461">
                                <w:t>January</w:t>
                              </w:r>
                              <w:proofErr w:type="spellEnd"/>
                              <w:r w:rsidR="009C0461">
                                <w:t xml:space="preserve">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lang w:val="es-ES_tradnl"/>
            </w:rPr>
            <w:id w:val="482823536"/>
            <w:docPartObj>
              <w:docPartGallery w:val="Table of Contents"/>
              <w:docPartUnique/>
            </w:docPartObj>
          </w:sdtPr>
          <w:sdtEndPr>
            <w:rPr>
              <w:b/>
              <w:bCs/>
              <w:noProof/>
              <w:color w:val="595959" w:themeColor="text1" w:themeTint="A6"/>
            </w:rPr>
          </w:sdtEndPr>
          <w:sdtContent>
            <w:p w14:paraId="039DFB97" w14:textId="77777777" w:rsidR="007A6332" w:rsidRPr="005B677C" w:rsidRDefault="003F7902">
              <w:pPr>
                <w:pStyle w:val="TOCHeading"/>
                <w:rPr>
                  <w:lang w:val="es-ES_tradnl"/>
                </w:rPr>
              </w:pPr>
              <w:r w:rsidRPr="005B677C">
                <w:rPr>
                  <w:lang w:val="es-ES_tradnl"/>
                </w:rPr>
                <w:t>Tabla de Contenidos</w:t>
              </w:r>
            </w:p>
            <w:p w14:paraId="5EC98640" w14:textId="77777777" w:rsidR="009C35E3" w:rsidRPr="005B677C" w:rsidRDefault="007A6332">
              <w:pPr>
                <w:pStyle w:val="TOC1"/>
                <w:tabs>
                  <w:tab w:val="right" w:leader="dot" w:pos="8630"/>
                </w:tabs>
                <w:rPr>
                  <w:rFonts w:eastAsiaTheme="minorEastAsia"/>
                  <w:noProof/>
                  <w:color w:val="auto"/>
                  <w:sz w:val="22"/>
                  <w:szCs w:val="22"/>
                  <w:lang w:val="es-ES_tradnl" w:eastAsia="es-ES"/>
                </w:rPr>
              </w:pPr>
              <w:r w:rsidRPr="005B677C">
                <w:rPr>
                  <w:lang w:val="es-ES_tradnl"/>
                </w:rPr>
                <w:fldChar w:fldCharType="begin"/>
              </w:r>
              <w:r w:rsidRPr="005B677C">
                <w:rPr>
                  <w:lang w:val="es-ES_tradnl"/>
                </w:rPr>
                <w:instrText xml:space="preserve"> TOC \o "1-3" \h \z \u </w:instrText>
              </w:r>
              <w:r w:rsidRPr="005B677C">
                <w:rPr>
                  <w:lang w:val="es-ES_tradnl"/>
                </w:rPr>
                <w:fldChar w:fldCharType="separate"/>
              </w:r>
              <w:hyperlink w:anchor="_Toc390072436" w:history="1">
                <w:r w:rsidR="009C35E3" w:rsidRPr="005B677C">
                  <w:rPr>
                    <w:rStyle w:val="Hyperlink"/>
                    <w:noProof/>
                    <w:lang w:val="es-ES_tradnl"/>
                  </w:rPr>
                  <w:t>Resumen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_Toc390072436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74304081" w14:textId="77777777" w:rsidR="009C35E3" w:rsidRPr="005B677C" w:rsidRDefault="00792360">
              <w:pPr>
                <w:pStyle w:val="TOC1"/>
                <w:tabs>
                  <w:tab w:val="right" w:leader="dot" w:pos="8630"/>
                </w:tabs>
                <w:rPr>
                  <w:rFonts w:eastAsiaTheme="minorEastAsia"/>
                  <w:noProof/>
                  <w:color w:val="auto"/>
                  <w:sz w:val="22"/>
                  <w:szCs w:val="22"/>
                  <w:lang w:val="es-ES_tradnl" w:eastAsia="es-ES"/>
                </w:rPr>
              </w:pPr>
              <w:hyperlink w:anchor="_Toc390072437" w:history="1">
                <w:r w:rsidR="009C35E3" w:rsidRPr="005B677C">
                  <w:rPr>
                    <w:rStyle w:val="Hyperlink"/>
                    <w:noProof/>
                    <w:lang w:val="es-ES_tradnl"/>
                  </w:rPr>
                  <w:t>Capítulo 1. Introducción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_Toc390072437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7A278D58"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38" w:history="1">
                <w:r w:rsidR="009C35E3" w:rsidRPr="005B677C">
                  <w:rPr>
                    <w:rStyle w:val="Hyperlink"/>
                    <w:noProof/>
                    <w:lang w:val="es-ES_tradnl"/>
                  </w:rPr>
                  <w:t>1.1 Motivacion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_Toc390072438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5A666C2B"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39" w:history="1">
                <w:r w:rsidR="009C35E3" w:rsidRPr="005B677C">
                  <w:rPr>
                    <w:rStyle w:val="Hyperlink"/>
                    <w:noProof/>
                    <w:lang w:val="es-ES_tradnl"/>
                  </w:rPr>
                  <w:t>1.2 Impacto del trabajo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_Toc390072439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2650898F"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40" w:history="1">
                <w:r w:rsidR="009C35E3" w:rsidRPr="005B677C">
                  <w:rPr>
                    <w:rStyle w:val="Hyperlink"/>
                    <w:noProof/>
                    <w:lang w:val="es-ES_tradnl"/>
                  </w:rPr>
                  <w:t>1.3 Contexto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_Toc390072440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w:t>
                </w:r>
                <w:r w:rsidR="009C35E3" w:rsidRPr="005B677C">
                  <w:rPr>
                    <w:noProof/>
                    <w:webHidden/>
                    <w:lang w:val="es-ES_tradnl"/>
                  </w:rPr>
                  <w:fldChar w:fldCharType="end"/>
                </w:r>
              </w:hyperlink>
            </w:p>
            <w:p w14:paraId="7ABA07EA"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41" w:history="1">
                <w:r w:rsidR="009C35E3" w:rsidRPr="005B677C">
                  <w:rPr>
                    <w:rStyle w:val="Hyperlink"/>
                    <w:noProof/>
                    <w:lang w:val="es-ES_tradnl"/>
                  </w:rPr>
                  <w:t>1.4 Problemática</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_Toc390072441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w:t>
                </w:r>
                <w:r w:rsidR="009C35E3" w:rsidRPr="005B677C">
                  <w:rPr>
                    <w:noProof/>
                    <w:webHidden/>
                    <w:lang w:val="es-ES_tradnl"/>
                  </w:rPr>
                  <w:fldChar w:fldCharType="end"/>
                </w:r>
              </w:hyperlink>
            </w:p>
            <w:p w14:paraId="4DCE9B76"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42" w:history="1">
                <w:r w:rsidR="009C35E3" w:rsidRPr="005B677C">
                  <w:rPr>
                    <w:rStyle w:val="Hyperlink"/>
                    <w:noProof/>
                    <w:lang w:val="es-ES_tradnl"/>
                  </w:rPr>
                  <w:t>1.5 Objetivos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_Toc390072442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w:t>
                </w:r>
                <w:r w:rsidR="009C35E3" w:rsidRPr="005B677C">
                  <w:rPr>
                    <w:noProof/>
                    <w:webHidden/>
                    <w:lang w:val="es-ES_tradnl"/>
                  </w:rPr>
                  <w:fldChar w:fldCharType="end"/>
                </w:r>
              </w:hyperlink>
            </w:p>
            <w:p w14:paraId="0A2ED6A9" w14:textId="77777777" w:rsidR="009C35E3" w:rsidRPr="005B677C" w:rsidRDefault="00792360">
              <w:pPr>
                <w:pStyle w:val="TOC1"/>
                <w:tabs>
                  <w:tab w:val="right" w:leader="dot" w:pos="8630"/>
                </w:tabs>
                <w:rPr>
                  <w:rFonts w:eastAsiaTheme="minorEastAsia"/>
                  <w:noProof/>
                  <w:color w:val="auto"/>
                  <w:sz w:val="22"/>
                  <w:szCs w:val="22"/>
                  <w:lang w:val="es-ES_tradnl" w:eastAsia="es-ES"/>
                </w:rPr>
              </w:pPr>
              <w:hyperlink w:anchor="_Toc390072443" w:history="1">
                <w:r w:rsidR="009C35E3" w:rsidRPr="005B677C">
                  <w:rPr>
                    <w:rStyle w:val="Hyperlink"/>
                    <w:noProof/>
                    <w:lang w:val="es-ES_tradnl"/>
                  </w:rPr>
                  <w:t>Capítulo 2. Marco Teórico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_Toc390072443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4</w:t>
                </w:r>
                <w:r w:rsidR="009C35E3" w:rsidRPr="005B677C">
                  <w:rPr>
                    <w:noProof/>
                    <w:webHidden/>
                    <w:lang w:val="es-ES_tradnl"/>
                  </w:rPr>
                  <w:fldChar w:fldCharType="end"/>
                </w:r>
              </w:hyperlink>
            </w:p>
            <w:p w14:paraId="41EDCE3D"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44" w:history="1">
                <w:r w:rsidR="009C35E3" w:rsidRPr="005B677C">
                  <w:rPr>
                    <w:rStyle w:val="Hyperlink"/>
                    <w:rFonts w:eastAsia="Times New Roman"/>
                    <w:noProof/>
                    <w:lang w:val="es-ES_tradnl" w:eastAsia="es-AR"/>
                  </w:rPr>
                  <w:t>2.1 Íntima-media carotideo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_Toc390072444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4</w:t>
                </w:r>
                <w:r w:rsidR="009C35E3" w:rsidRPr="005B677C">
                  <w:rPr>
                    <w:noProof/>
                    <w:webHidden/>
                    <w:lang w:val="es-ES_tradnl"/>
                  </w:rPr>
                  <w:fldChar w:fldCharType="end"/>
                </w:r>
              </w:hyperlink>
            </w:p>
            <w:p w14:paraId="5B0DC084"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45" w:history="1">
                <w:r w:rsidR="009C35E3" w:rsidRPr="005B677C">
                  <w:rPr>
                    <w:rStyle w:val="Hyperlink"/>
                    <w:noProof/>
                    <w:lang w:val="es-ES_tradnl"/>
                  </w:rPr>
                  <w:t>2.2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_Toc390072445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7</w:t>
                </w:r>
                <w:r w:rsidR="009C35E3" w:rsidRPr="005B677C">
                  <w:rPr>
                    <w:noProof/>
                    <w:webHidden/>
                    <w:lang w:val="es-ES_tradnl"/>
                  </w:rPr>
                  <w:fldChar w:fldCharType="end"/>
                </w:r>
              </w:hyperlink>
            </w:p>
            <w:p w14:paraId="399F774C"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46" w:history="1">
                <w:r w:rsidR="009C35E3" w:rsidRPr="005B677C">
                  <w:rPr>
                    <w:rStyle w:val="Hyperlink"/>
                    <w:rFonts w:eastAsia="Times New Roman"/>
                    <w:noProof/>
                    <w:lang w:val="es-ES_tradnl" w:eastAsia="es-AR"/>
                  </w:rPr>
                  <w:t>2.3 Modos de escaneo para la obtención de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_Toc390072446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8</w:t>
                </w:r>
                <w:r w:rsidR="009C35E3" w:rsidRPr="005B677C">
                  <w:rPr>
                    <w:noProof/>
                    <w:webHidden/>
                    <w:lang w:val="es-ES_tradnl"/>
                  </w:rPr>
                  <w:fldChar w:fldCharType="end"/>
                </w:r>
              </w:hyperlink>
            </w:p>
            <w:p w14:paraId="35B0754D"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47" w:history="1">
                <w:r w:rsidR="009C35E3" w:rsidRPr="005B677C">
                  <w:rPr>
                    <w:rStyle w:val="Hyperlink"/>
                    <w:rFonts w:eastAsia="Times New Roman"/>
                    <w:noProof/>
                    <w:lang w:val="es-ES_tradnl" w:eastAsia="es-AR"/>
                  </w:rPr>
                  <w:t>2.4 Limitaciones de las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_Toc390072447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10</w:t>
                </w:r>
                <w:r w:rsidR="009C35E3" w:rsidRPr="005B677C">
                  <w:rPr>
                    <w:noProof/>
                    <w:webHidden/>
                    <w:lang w:val="es-ES_tradnl"/>
                  </w:rPr>
                  <w:fldChar w:fldCharType="end"/>
                </w:r>
              </w:hyperlink>
            </w:p>
            <w:p w14:paraId="4D90EAE1"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48" w:history="1">
                <w:r w:rsidR="009C35E3" w:rsidRPr="005B677C">
                  <w:rPr>
                    <w:rStyle w:val="Hyperlink"/>
                    <w:rFonts w:eastAsia="Times New Roman"/>
                    <w:noProof/>
                    <w:lang w:val="es-ES_tradnl" w:eastAsia="es-AR"/>
                  </w:rPr>
                  <w:t>2.5 Procesamiento de las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_Toc390072448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10</w:t>
                </w:r>
                <w:r w:rsidR="009C35E3" w:rsidRPr="005B677C">
                  <w:rPr>
                    <w:noProof/>
                    <w:webHidden/>
                    <w:lang w:val="es-ES_tradnl"/>
                  </w:rPr>
                  <w:fldChar w:fldCharType="end"/>
                </w:r>
              </w:hyperlink>
            </w:p>
            <w:p w14:paraId="4B8FA6C2" w14:textId="77777777" w:rsidR="009C35E3" w:rsidRPr="005B677C" w:rsidRDefault="00792360">
              <w:pPr>
                <w:pStyle w:val="TOC3"/>
                <w:tabs>
                  <w:tab w:val="right" w:leader="dot" w:pos="8630"/>
                </w:tabs>
                <w:rPr>
                  <w:rFonts w:eastAsiaTheme="minorEastAsia"/>
                  <w:i w:val="0"/>
                  <w:iCs w:val="0"/>
                  <w:noProof/>
                  <w:color w:val="auto"/>
                  <w:sz w:val="22"/>
                  <w:szCs w:val="22"/>
                  <w:lang w:val="es-ES_tradnl" w:eastAsia="es-ES"/>
                </w:rPr>
              </w:pPr>
              <w:hyperlink w:anchor="_Toc390072449" w:history="1">
                <w:r w:rsidR="009C35E3" w:rsidRPr="005B677C">
                  <w:rPr>
                    <w:rStyle w:val="Hyperlink"/>
                    <w:rFonts w:eastAsia="Times New Roman"/>
                    <w:noProof/>
                    <w:lang w:val="es-ES_tradnl" w:eastAsia="es-AR"/>
                  </w:rPr>
                  <w:t>2.5.1 Ruido Speckle</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_Toc390072449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10</w:t>
                </w:r>
                <w:r w:rsidR="009C35E3" w:rsidRPr="005B677C">
                  <w:rPr>
                    <w:noProof/>
                    <w:webHidden/>
                    <w:lang w:val="es-ES_tradnl"/>
                  </w:rPr>
                  <w:fldChar w:fldCharType="end"/>
                </w:r>
              </w:hyperlink>
            </w:p>
            <w:p w14:paraId="60FD4554" w14:textId="77777777" w:rsidR="009C35E3" w:rsidRPr="005B677C" w:rsidRDefault="00792360">
              <w:pPr>
                <w:pStyle w:val="TOC1"/>
                <w:tabs>
                  <w:tab w:val="right" w:leader="dot" w:pos="8630"/>
                </w:tabs>
                <w:rPr>
                  <w:rFonts w:eastAsiaTheme="minorEastAsia"/>
                  <w:noProof/>
                  <w:color w:val="auto"/>
                  <w:sz w:val="22"/>
                  <w:szCs w:val="22"/>
                  <w:lang w:val="es-ES_tradnl" w:eastAsia="es-ES"/>
                </w:rPr>
              </w:pPr>
              <w:hyperlink w:anchor="_Toc390072450" w:history="1">
                <w:r w:rsidR="009C35E3" w:rsidRPr="005B677C">
                  <w:rPr>
                    <w:rStyle w:val="Hyperlink"/>
                    <w:noProof/>
                    <w:lang w:val="es-ES_tradnl"/>
                  </w:rPr>
                  <w:t>Capítulo 3. Estado del arte</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_Toc390072450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6F599416"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51" w:history="1">
                <w:r w:rsidR="009C35E3" w:rsidRPr="005B677C">
                  <w:rPr>
                    <w:rStyle w:val="Hyperlink"/>
                    <w:noProof/>
                    <w:lang w:val="es-ES_tradnl"/>
                  </w:rPr>
                  <w:t>3.1 Tipos de medición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_Toc390072451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5A92F166" w14:textId="77777777" w:rsidR="009C35E3" w:rsidRPr="005B677C" w:rsidRDefault="00792360">
              <w:pPr>
                <w:pStyle w:val="TOC3"/>
                <w:tabs>
                  <w:tab w:val="right" w:leader="dot" w:pos="8630"/>
                </w:tabs>
                <w:rPr>
                  <w:rFonts w:eastAsiaTheme="minorEastAsia"/>
                  <w:i w:val="0"/>
                  <w:iCs w:val="0"/>
                  <w:noProof/>
                  <w:color w:val="auto"/>
                  <w:sz w:val="22"/>
                  <w:szCs w:val="22"/>
                  <w:lang w:val="es-ES_tradnl" w:eastAsia="es-ES"/>
                </w:rPr>
              </w:pPr>
              <w:hyperlink w:anchor="_Toc390072452" w:history="1">
                <w:r w:rsidR="009C35E3" w:rsidRPr="005B677C">
                  <w:rPr>
                    <w:rStyle w:val="Hyperlink"/>
                    <w:noProof/>
                    <w:lang w:val="es-ES_tradnl"/>
                  </w:rPr>
                  <w:t>3.1.1 Alto nivel (Herramientas)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_Toc390072452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5243B4FD" w14:textId="77777777" w:rsidR="009C35E3" w:rsidRPr="005B677C" w:rsidRDefault="00792360">
              <w:pPr>
                <w:pStyle w:val="TOC3"/>
                <w:tabs>
                  <w:tab w:val="right" w:leader="dot" w:pos="8630"/>
                </w:tabs>
                <w:rPr>
                  <w:rFonts w:eastAsiaTheme="minorEastAsia"/>
                  <w:i w:val="0"/>
                  <w:iCs w:val="0"/>
                  <w:noProof/>
                  <w:color w:val="auto"/>
                  <w:sz w:val="22"/>
                  <w:szCs w:val="22"/>
                  <w:lang w:val="es-ES_tradnl" w:eastAsia="es-ES"/>
                </w:rPr>
              </w:pPr>
              <w:hyperlink w:anchor="_Toc390072453" w:history="1">
                <w:r w:rsidR="009C35E3" w:rsidRPr="005B677C">
                  <w:rPr>
                    <w:rStyle w:val="Hyperlink"/>
                    <w:noProof/>
                    <w:lang w:val="es-ES_tradnl"/>
                  </w:rPr>
                  <w:t>3.1.2 Bajo nivel (Técnicas)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_Toc390072453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0A832D13" w14:textId="77777777" w:rsidR="009C35E3" w:rsidRPr="005B677C" w:rsidRDefault="00792360">
              <w:pPr>
                <w:pStyle w:val="TOC1"/>
                <w:tabs>
                  <w:tab w:val="right" w:leader="dot" w:pos="8630"/>
                </w:tabs>
                <w:rPr>
                  <w:rFonts w:eastAsiaTheme="minorEastAsia"/>
                  <w:noProof/>
                  <w:color w:val="auto"/>
                  <w:sz w:val="22"/>
                  <w:szCs w:val="22"/>
                  <w:lang w:val="es-ES_tradnl" w:eastAsia="es-ES"/>
                </w:rPr>
              </w:pPr>
              <w:hyperlink w:anchor="_Toc390072454" w:history="1">
                <w:r w:rsidR="009C35E3" w:rsidRPr="005B677C">
                  <w:rPr>
                    <w:rStyle w:val="Hyperlink"/>
                    <w:rFonts w:eastAsia="Times New Roman"/>
                    <w:noProof/>
                    <w:lang w:val="es-ES_tradnl" w:eastAsia="es-AR"/>
                  </w:rPr>
                  <w:t>Capítulo 4. Método Propuesto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_Toc390072454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13</w:t>
                </w:r>
                <w:r w:rsidR="009C35E3" w:rsidRPr="005B677C">
                  <w:rPr>
                    <w:noProof/>
                    <w:webHidden/>
                    <w:lang w:val="es-ES_tradnl"/>
                  </w:rPr>
                  <w:fldChar w:fldCharType="end"/>
                </w:r>
              </w:hyperlink>
            </w:p>
            <w:p w14:paraId="6564D93D" w14:textId="77777777" w:rsidR="009C35E3" w:rsidRPr="005B677C" w:rsidRDefault="00792360">
              <w:pPr>
                <w:pStyle w:val="TOC2"/>
                <w:tabs>
                  <w:tab w:val="left" w:pos="880"/>
                  <w:tab w:val="right" w:leader="dot" w:pos="8630"/>
                </w:tabs>
                <w:rPr>
                  <w:rFonts w:eastAsiaTheme="minorEastAsia"/>
                  <w:noProof/>
                  <w:color w:val="auto"/>
                  <w:sz w:val="22"/>
                  <w:szCs w:val="22"/>
                  <w:lang w:val="es-ES_tradnl" w:eastAsia="es-ES"/>
                </w:rPr>
              </w:pPr>
              <w:hyperlink w:anchor="_Toc390072455" w:history="1">
                <w:r w:rsidR="009C35E3" w:rsidRPr="005B677C">
                  <w:rPr>
                    <w:rStyle w:val="Hyperlink"/>
                    <w:rFonts w:eastAsia="Times New Roman"/>
                    <w:noProof/>
                    <w:lang w:val="es-ES_tradnl" w:eastAsia="es-AR"/>
                  </w:rPr>
                  <w:t>4.1</w:t>
                </w:r>
                <w:r w:rsidR="009C35E3" w:rsidRPr="005B677C">
                  <w:rPr>
                    <w:rFonts w:eastAsiaTheme="minorEastAsia"/>
                    <w:noProof/>
                    <w:color w:val="auto"/>
                    <w:sz w:val="22"/>
                    <w:szCs w:val="22"/>
                    <w:lang w:val="es-ES_tradnl" w:eastAsia="es-ES"/>
                  </w:rPr>
                  <w:tab/>
                </w:r>
                <w:r w:rsidR="009C35E3" w:rsidRPr="005B677C">
                  <w:rPr>
                    <w:rStyle w:val="Hyperlink"/>
                    <w:rFonts w:eastAsia="Times New Roman"/>
                    <w:noProof/>
                    <w:lang w:val="es-ES_tradnl" w:eastAsia="es-AR"/>
                  </w:rPr>
                  <w:t>Solución general</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_Toc390072455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13</w:t>
                </w:r>
                <w:r w:rsidR="009C35E3" w:rsidRPr="005B677C">
                  <w:rPr>
                    <w:noProof/>
                    <w:webHidden/>
                    <w:lang w:val="es-ES_tradnl"/>
                  </w:rPr>
                  <w:fldChar w:fldCharType="end"/>
                </w:r>
              </w:hyperlink>
            </w:p>
            <w:p w14:paraId="68EEE0DC"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56" w:history="1">
                <w:r w:rsidR="009C35E3" w:rsidRPr="005B677C">
                  <w:rPr>
                    <w:rStyle w:val="Hyperlink"/>
                    <w:rFonts w:eastAsia="Times New Roman"/>
                    <w:noProof/>
                    <w:lang w:val="es-ES_tradnl" w:eastAsia="es-AR"/>
                  </w:rPr>
                  <w:t>4.2 Captura de las imágenes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_Toc390072456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14</w:t>
                </w:r>
                <w:r w:rsidR="009C35E3" w:rsidRPr="005B677C">
                  <w:rPr>
                    <w:noProof/>
                    <w:webHidden/>
                    <w:lang w:val="es-ES_tradnl"/>
                  </w:rPr>
                  <w:fldChar w:fldCharType="end"/>
                </w:r>
              </w:hyperlink>
            </w:p>
            <w:p w14:paraId="2F3540BF"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57" w:history="1">
                <w:r w:rsidR="009C35E3" w:rsidRPr="005B677C">
                  <w:rPr>
                    <w:rStyle w:val="Hyperlink"/>
                    <w:rFonts w:eastAsia="Times New Roman"/>
                    <w:noProof/>
                    <w:lang w:val="es-ES_tradnl" w:eastAsia="es-AR"/>
                  </w:rPr>
                  <w:t>4.3 Reducción de Ruido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_Toc390072457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14</w:t>
                </w:r>
                <w:r w:rsidR="009C35E3" w:rsidRPr="005B677C">
                  <w:rPr>
                    <w:noProof/>
                    <w:webHidden/>
                    <w:lang w:val="es-ES_tradnl"/>
                  </w:rPr>
                  <w:fldChar w:fldCharType="end"/>
                </w:r>
              </w:hyperlink>
            </w:p>
            <w:p w14:paraId="2901BDA6" w14:textId="77777777" w:rsidR="009C35E3" w:rsidRPr="005B677C" w:rsidRDefault="00792360">
              <w:pPr>
                <w:pStyle w:val="TOC3"/>
                <w:tabs>
                  <w:tab w:val="right" w:leader="dot" w:pos="8630"/>
                </w:tabs>
                <w:rPr>
                  <w:rFonts w:eastAsiaTheme="minorEastAsia"/>
                  <w:i w:val="0"/>
                  <w:iCs w:val="0"/>
                  <w:noProof/>
                  <w:color w:val="auto"/>
                  <w:sz w:val="22"/>
                  <w:szCs w:val="22"/>
                  <w:lang w:val="es-ES_tradnl" w:eastAsia="es-ES"/>
                </w:rPr>
              </w:pPr>
              <w:hyperlink w:anchor="_Toc390072458" w:history="1">
                <w:r w:rsidR="009C35E3" w:rsidRPr="005B677C">
                  <w:rPr>
                    <w:rStyle w:val="Hyperlink"/>
                    <w:rFonts w:eastAsia="Times New Roman"/>
                    <w:noProof/>
                    <w:lang w:val="es-ES_tradnl" w:eastAsia="es-AR"/>
                  </w:rPr>
                  <w:t>4.3.1 Media</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_Toc390072458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17</w:t>
                </w:r>
                <w:r w:rsidR="009C35E3" w:rsidRPr="005B677C">
                  <w:rPr>
                    <w:noProof/>
                    <w:webHidden/>
                    <w:lang w:val="es-ES_tradnl"/>
                  </w:rPr>
                  <w:fldChar w:fldCharType="end"/>
                </w:r>
              </w:hyperlink>
            </w:p>
            <w:p w14:paraId="42D5501D" w14:textId="77777777" w:rsidR="009C35E3" w:rsidRPr="005B677C" w:rsidRDefault="00792360">
              <w:pPr>
                <w:pStyle w:val="TOC3"/>
                <w:tabs>
                  <w:tab w:val="right" w:leader="dot" w:pos="8630"/>
                </w:tabs>
                <w:rPr>
                  <w:rFonts w:eastAsiaTheme="minorEastAsia"/>
                  <w:i w:val="0"/>
                  <w:iCs w:val="0"/>
                  <w:noProof/>
                  <w:color w:val="auto"/>
                  <w:sz w:val="22"/>
                  <w:szCs w:val="22"/>
                  <w:lang w:val="es-ES_tradnl" w:eastAsia="es-ES"/>
                </w:rPr>
              </w:pPr>
              <w:hyperlink w:anchor="_Toc390072459" w:history="1">
                <w:r w:rsidR="009C35E3" w:rsidRPr="005B677C">
                  <w:rPr>
                    <w:rStyle w:val="Hyperlink"/>
                    <w:rFonts w:eastAsia="Times New Roman"/>
                    <w:noProof/>
                    <w:lang w:val="es-ES_tradnl" w:eastAsia="es-AR"/>
                  </w:rPr>
                  <w:t>4.3.2 Media Ponderada</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_Toc390072459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18</w:t>
                </w:r>
                <w:r w:rsidR="009C35E3" w:rsidRPr="005B677C">
                  <w:rPr>
                    <w:noProof/>
                    <w:webHidden/>
                    <w:lang w:val="es-ES_tradnl"/>
                  </w:rPr>
                  <w:fldChar w:fldCharType="end"/>
                </w:r>
              </w:hyperlink>
            </w:p>
            <w:p w14:paraId="0C6F34F7" w14:textId="77777777" w:rsidR="009C35E3" w:rsidRPr="005B677C" w:rsidRDefault="00792360">
              <w:pPr>
                <w:pStyle w:val="TOC3"/>
                <w:tabs>
                  <w:tab w:val="right" w:leader="dot" w:pos="8630"/>
                </w:tabs>
                <w:rPr>
                  <w:rFonts w:eastAsiaTheme="minorEastAsia"/>
                  <w:i w:val="0"/>
                  <w:iCs w:val="0"/>
                  <w:noProof/>
                  <w:color w:val="auto"/>
                  <w:sz w:val="22"/>
                  <w:szCs w:val="22"/>
                  <w:lang w:val="es-ES_tradnl" w:eastAsia="es-ES"/>
                </w:rPr>
              </w:pPr>
              <w:hyperlink w:anchor="_Toc390072460" w:history="1">
                <w:r w:rsidR="009C35E3" w:rsidRPr="005B677C">
                  <w:rPr>
                    <w:rStyle w:val="Hyperlink"/>
                    <w:rFonts w:eastAsia="Times New Roman"/>
                    <w:noProof/>
                    <w:lang w:val="es-ES_tradnl" w:eastAsia="es-AR"/>
                  </w:rPr>
                  <w:t>4.3.3 Filtro Geométrico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_Toc390072460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19</w:t>
                </w:r>
                <w:r w:rsidR="009C35E3" w:rsidRPr="005B677C">
                  <w:rPr>
                    <w:noProof/>
                    <w:webHidden/>
                    <w:lang w:val="es-ES_tradnl"/>
                  </w:rPr>
                  <w:fldChar w:fldCharType="end"/>
                </w:r>
              </w:hyperlink>
            </w:p>
            <w:p w14:paraId="214FA5B3"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61" w:history="1">
                <w:r w:rsidR="009C35E3" w:rsidRPr="005B677C">
                  <w:rPr>
                    <w:rStyle w:val="Hyperlink"/>
                    <w:rFonts w:eastAsia="Times New Roman"/>
                    <w:noProof/>
                    <w:lang w:val="es-ES_tradnl" w:eastAsia="es-AR"/>
                  </w:rPr>
                  <w:t>4.4 Segmentación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_Toc390072461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20</w:t>
                </w:r>
                <w:r w:rsidR="009C35E3" w:rsidRPr="005B677C">
                  <w:rPr>
                    <w:noProof/>
                    <w:webHidden/>
                    <w:lang w:val="es-ES_tradnl"/>
                  </w:rPr>
                  <w:fldChar w:fldCharType="end"/>
                </w:r>
              </w:hyperlink>
            </w:p>
            <w:p w14:paraId="07947FD3" w14:textId="77777777" w:rsidR="009C35E3" w:rsidRPr="005B677C" w:rsidRDefault="00792360">
              <w:pPr>
                <w:pStyle w:val="TOC3"/>
                <w:tabs>
                  <w:tab w:val="right" w:leader="dot" w:pos="8630"/>
                </w:tabs>
                <w:rPr>
                  <w:rFonts w:eastAsiaTheme="minorEastAsia"/>
                  <w:i w:val="0"/>
                  <w:iCs w:val="0"/>
                  <w:noProof/>
                  <w:color w:val="auto"/>
                  <w:sz w:val="22"/>
                  <w:szCs w:val="22"/>
                  <w:lang w:val="es-ES_tradnl" w:eastAsia="es-ES"/>
                </w:rPr>
              </w:pPr>
              <w:hyperlink w:anchor="_Toc390072462" w:history="1">
                <w:r w:rsidR="009C35E3" w:rsidRPr="005B677C">
                  <w:rPr>
                    <w:rStyle w:val="Hyperlink"/>
                    <w:rFonts w:eastAsia="Times New Roman"/>
                    <w:noProof/>
                    <w:lang w:val="es-ES_tradnl" w:eastAsia="es-AR"/>
                  </w:rPr>
                  <w:t>4.4.1 Operador de Sobel</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_Toc390072462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24</w:t>
                </w:r>
                <w:r w:rsidR="009C35E3" w:rsidRPr="005B677C">
                  <w:rPr>
                    <w:noProof/>
                    <w:webHidden/>
                    <w:lang w:val="es-ES_tradnl"/>
                  </w:rPr>
                  <w:fldChar w:fldCharType="end"/>
                </w:r>
              </w:hyperlink>
            </w:p>
            <w:p w14:paraId="66F8732E" w14:textId="77777777" w:rsidR="009C35E3" w:rsidRPr="005B677C" w:rsidRDefault="00792360">
              <w:pPr>
                <w:pStyle w:val="TOC3"/>
                <w:tabs>
                  <w:tab w:val="right" w:leader="dot" w:pos="8630"/>
                </w:tabs>
                <w:rPr>
                  <w:rFonts w:eastAsiaTheme="minorEastAsia"/>
                  <w:i w:val="0"/>
                  <w:iCs w:val="0"/>
                  <w:noProof/>
                  <w:color w:val="auto"/>
                  <w:sz w:val="22"/>
                  <w:szCs w:val="22"/>
                  <w:lang w:val="es-ES_tradnl" w:eastAsia="es-ES"/>
                </w:rPr>
              </w:pPr>
              <w:hyperlink w:anchor="_Toc390072463" w:history="1">
                <w:r w:rsidR="009C35E3" w:rsidRPr="005B677C">
                  <w:rPr>
                    <w:rStyle w:val="Hyperlink"/>
                    <w:rFonts w:eastAsia="Times New Roman"/>
                    <w:noProof/>
                    <w:lang w:val="es-ES_tradnl" w:eastAsia="es-AR"/>
                  </w:rPr>
                  <w:t>4.4.2 Operador de Prewitt</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_Toc390072463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24</w:t>
                </w:r>
                <w:r w:rsidR="009C35E3" w:rsidRPr="005B677C">
                  <w:rPr>
                    <w:noProof/>
                    <w:webHidden/>
                    <w:lang w:val="es-ES_tradnl"/>
                  </w:rPr>
                  <w:fldChar w:fldCharType="end"/>
                </w:r>
              </w:hyperlink>
            </w:p>
            <w:p w14:paraId="64678805" w14:textId="77777777" w:rsidR="009C35E3" w:rsidRPr="005B677C" w:rsidRDefault="00792360">
              <w:pPr>
                <w:pStyle w:val="TOC2"/>
                <w:tabs>
                  <w:tab w:val="right" w:leader="dot" w:pos="8630"/>
                </w:tabs>
                <w:rPr>
                  <w:rFonts w:eastAsiaTheme="minorEastAsia"/>
                  <w:noProof/>
                  <w:color w:val="auto"/>
                  <w:sz w:val="22"/>
                  <w:szCs w:val="22"/>
                  <w:lang w:val="es-ES_tradnl" w:eastAsia="es-ES"/>
                </w:rPr>
              </w:pPr>
              <w:hyperlink w:anchor="_Toc390072464" w:history="1">
                <w:r w:rsidR="009C35E3" w:rsidRPr="005B677C">
                  <w:rPr>
                    <w:rStyle w:val="Hyperlink"/>
                    <w:rFonts w:eastAsia="Times New Roman"/>
                    <w:noProof/>
                    <w:lang w:val="es-ES_tradnl" w:eastAsia="es-AR"/>
                  </w:rPr>
                  <w:t>4.5 Medición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_Toc390072464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26</w:t>
                </w:r>
                <w:r w:rsidR="009C35E3" w:rsidRPr="005B677C">
                  <w:rPr>
                    <w:noProof/>
                    <w:webHidden/>
                    <w:lang w:val="es-ES_tradnl"/>
                  </w:rPr>
                  <w:fldChar w:fldCharType="end"/>
                </w:r>
              </w:hyperlink>
            </w:p>
            <w:p w14:paraId="72DA1FA0" w14:textId="77777777" w:rsidR="007A6332" w:rsidRPr="005B677C" w:rsidRDefault="007A6332">
              <w:pPr>
                <w:rPr>
                  <w:lang w:val="es-ES_tradnl"/>
                </w:rPr>
              </w:pPr>
              <w:r w:rsidRPr="005B677C">
                <w:rPr>
                  <w:b/>
                  <w:bCs/>
                  <w:noProof/>
                  <w:lang w:val="es-ES_tradnl"/>
                </w:rPr>
                <w:fldChar w:fldCharType="end"/>
              </w:r>
            </w:p>
          </w:sdtContent>
        </w:sdt>
        <w:p w14:paraId="34FC27F9" w14:textId="77777777" w:rsidR="004C78AA" w:rsidRPr="005B677C" w:rsidRDefault="007A6332" w:rsidP="004C78AA">
          <w:pPr>
            <w:rPr>
              <w:rStyle w:val="Heading1Char"/>
              <w:lang w:val="es-ES_tradnl"/>
            </w:rPr>
          </w:pPr>
          <w:r w:rsidRPr="005B677C">
            <w:rPr>
              <w:rStyle w:val="Heading1Char"/>
              <w:lang w:val="es-ES_tradnl"/>
            </w:rPr>
            <w:br w:type="page"/>
          </w:r>
        </w:p>
        <w:p w14:paraId="48965632" w14:textId="77777777" w:rsidR="00EC3705" w:rsidRPr="005B677C" w:rsidRDefault="00EC3705" w:rsidP="00EC3705">
          <w:pPr>
            <w:pStyle w:val="Heading1"/>
            <w:rPr>
              <w:lang w:val="es-ES_tradnl"/>
            </w:rPr>
          </w:pPr>
          <w:bookmarkStart w:id="5" w:name="_Toc390072436"/>
          <w:r w:rsidRPr="005B677C">
            <w:rPr>
              <w:lang w:val="es-ES_tradnl"/>
            </w:rPr>
            <w:lastRenderedPageBreak/>
            <w:t>Resumen</w:t>
          </w:r>
          <w:bookmarkEnd w:id="5"/>
        </w:p>
        <w:p w14:paraId="4A7594BB" w14:textId="77777777" w:rsidR="00EC3705" w:rsidRPr="005B677C" w:rsidRDefault="00EC3705"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[Mejor hacerlo cuando terminemos sino ahora queda sin suficiente </w:t>
          </w:r>
          <w:proofErr w:type="spellStart"/>
          <w:r w:rsidRPr="005B677C">
            <w:rPr>
              <w:rFonts w:eastAsia="Times New Roman" w:cs="Arial"/>
              <w:color w:val="404040" w:themeColor="text1" w:themeTint="BF"/>
              <w:lang w:val="es-ES_tradnl" w:eastAsia="es-AR"/>
            </w:rPr>
            <w:t>info</w:t>
          </w:r>
          <w:proofErr w:type="spellEnd"/>
          <w:r w:rsidRPr="005B677C">
            <w:rPr>
              <w:rFonts w:eastAsia="Times New Roman" w:cs="Arial"/>
              <w:color w:val="404040" w:themeColor="text1" w:themeTint="BF"/>
              <w:lang w:val="es-ES_tradnl" w:eastAsia="es-AR"/>
            </w:rPr>
            <w:t xml:space="preserve"> aunque acá podríamos agregar: Estructura del trabajo]</w:t>
          </w:r>
        </w:p>
        <w:p w14:paraId="1BD7983C" w14:textId="77777777" w:rsidR="004C78AA" w:rsidRPr="005B677C" w:rsidRDefault="00820D71" w:rsidP="004C78AA">
          <w:pPr>
            <w:pStyle w:val="Heading1"/>
            <w:rPr>
              <w:rStyle w:val="Heading1Char"/>
              <w:lang w:val="es-ES_tradnl"/>
            </w:rPr>
          </w:pPr>
          <w:bookmarkStart w:id="6" w:name="_Toc390072437"/>
          <w:r w:rsidRPr="005B677C">
            <w:rPr>
              <w:rStyle w:val="Heading1Char"/>
              <w:lang w:val="es-ES_tradnl"/>
            </w:rPr>
            <w:t xml:space="preserve">Capítulo 1. </w:t>
          </w:r>
          <w:r w:rsidR="004C78AA" w:rsidRPr="005B677C">
            <w:rPr>
              <w:rStyle w:val="Heading1Char"/>
              <w:lang w:val="es-ES_tradnl"/>
            </w:rPr>
            <w:t>Introducción</w:t>
          </w:r>
          <w:bookmarkEnd w:id="6"/>
        </w:p>
        <w:p w14:paraId="38F80885" w14:textId="77777777" w:rsidR="004C78AA" w:rsidRPr="005B677C" w:rsidRDefault="00820D71" w:rsidP="004C78AA">
          <w:pPr>
            <w:pStyle w:val="Heading2"/>
            <w:rPr>
              <w:rStyle w:val="Heading1Char"/>
              <w:sz w:val="22"/>
              <w:lang w:val="es-ES_tradnl"/>
            </w:rPr>
          </w:pPr>
          <w:bookmarkStart w:id="7" w:name="_Toc390072438"/>
          <w:r w:rsidRPr="005B677C">
            <w:rPr>
              <w:rStyle w:val="Heading1Char"/>
              <w:sz w:val="22"/>
              <w:lang w:val="es-ES_tradnl"/>
            </w:rPr>
            <w:t xml:space="preserve">1.1 </w:t>
          </w:r>
          <w:r w:rsidR="004C78AA" w:rsidRPr="005B677C">
            <w:rPr>
              <w:rStyle w:val="Heading1Char"/>
              <w:sz w:val="22"/>
              <w:lang w:val="es-ES_tradnl"/>
            </w:rPr>
            <w:t>Motivacion</w:t>
          </w:r>
          <w:bookmarkEnd w:id="7"/>
        </w:p>
        <w:p w14:paraId="1E6B9E2D" w14:textId="77777777" w:rsidR="004C78AA" w:rsidRPr="005B677C" w:rsidRDefault="004C78AA" w:rsidP="00F230A7">
          <w:pPr>
            <w:spacing w:after="0" w:line="240" w:lineRule="auto"/>
            <w:jc w:val="center"/>
            <w:rPr>
              <w:rFonts w:eastAsia="Times New Roman" w:cs="Arial"/>
              <w:i/>
              <w:color w:val="404040" w:themeColor="text1" w:themeTint="BF"/>
              <w:lang w:val="es-ES_tradnl" w:eastAsia="es-AR"/>
            </w:rPr>
          </w:pPr>
          <w:r w:rsidRPr="005B677C">
            <w:rPr>
              <w:rFonts w:eastAsia="Times New Roman" w:cs="Arial"/>
              <w:i/>
              <w:color w:val="404040" w:themeColor="text1" w:themeTint="BF"/>
              <w:lang w:val="es-ES_tradnl" w:eastAsia="es-AR"/>
            </w:rPr>
            <w:t xml:space="preserve">“1001 </w:t>
          </w:r>
          <w:proofErr w:type="spellStart"/>
          <w:r w:rsidRPr="005B677C">
            <w:rPr>
              <w:rFonts w:eastAsia="Times New Roman" w:cs="Arial"/>
              <w:i/>
              <w:color w:val="404040" w:themeColor="text1" w:themeTint="BF"/>
              <w:lang w:val="es-ES_tradnl" w:eastAsia="es-AR"/>
            </w:rPr>
            <w:t>words</w:t>
          </w:r>
          <w:proofErr w:type="spellEnd"/>
          <w:r w:rsidRPr="005B677C">
            <w:rPr>
              <w:rFonts w:eastAsia="Times New Roman" w:cs="Arial"/>
              <w:i/>
              <w:color w:val="404040" w:themeColor="text1" w:themeTint="BF"/>
              <w:lang w:val="es-ES_tradnl" w:eastAsia="es-AR"/>
            </w:rPr>
            <w:t xml:space="preserve"> </w:t>
          </w:r>
          <w:proofErr w:type="spellStart"/>
          <w:r w:rsidRPr="005B677C">
            <w:rPr>
              <w:rFonts w:eastAsia="Times New Roman" w:cs="Arial"/>
              <w:i/>
              <w:color w:val="404040" w:themeColor="text1" w:themeTint="BF"/>
              <w:lang w:val="es-ES_tradnl" w:eastAsia="es-AR"/>
            </w:rPr>
            <w:t>is</w:t>
          </w:r>
          <w:proofErr w:type="spellEnd"/>
          <w:r w:rsidRPr="005B677C">
            <w:rPr>
              <w:rFonts w:eastAsia="Times New Roman" w:cs="Arial"/>
              <w:i/>
              <w:color w:val="404040" w:themeColor="text1" w:themeTint="BF"/>
              <w:lang w:val="es-ES_tradnl" w:eastAsia="es-AR"/>
            </w:rPr>
            <w:t xml:space="preserve"> </w:t>
          </w:r>
          <w:proofErr w:type="spellStart"/>
          <w:r w:rsidRPr="005B677C">
            <w:rPr>
              <w:rFonts w:eastAsia="Times New Roman" w:cs="Arial"/>
              <w:i/>
              <w:color w:val="404040" w:themeColor="text1" w:themeTint="BF"/>
              <w:lang w:val="es-ES_tradnl" w:eastAsia="es-AR"/>
            </w:rPr>
            <w:t>worth</w:t>
          </w:r>
          <w:proofErr w:type="spellEnd"/>
          <w:r w:rsidRPr="005B677C">
            <w:rPr>
              <w:rFonts w:eastAsia="Times New Roman" w:cs="Arial"/>
              <w:i/>
              <w:color w:val="404040" w:themeColor="text1" w:themeTint="BF"/>
              <w:lang w:val="es-ES_tradnl" w:eastAsia="es-AR"/>
            </w:rPr>
            <w:t xml:space="preserve"> more </w:t>
          </w:r>
          <w:proofErr w:type="spellStart"/>
          <w:r w:rsidRPr="005B677C">
            <w:rPr>
              <w:rFonts w:eastAsia="Times New Roman" w:cs="Arial"/>
              <w:i/>
              <w:color w:val="404040" w:themeColor="text1" w:themeTint="BF"/>
              <w:lang w:val="es-ES_tradnl" w:eastAsia="es-AR"/>
            </w:rPr>
            <w:t>than</w:t>
          </w:r>
          <w:proofErr w:type="spellEnd"/>
          <w:r w:rsidRPr="005B677C">
            <w:rPr>
              <w:rFonts w:eastAsia="Times New Roman" w:cs="Arial"/>
              <w:i/>
              <w:color w:val="404040" w:themeColor="text1" w:themeTint="BF"/>
              <w:lang w:val="es-ES_tradnl" w:eastAsia="es-AR"/>
            </w:rPr>
            <w:t xml:space="preserve"> a </w:t>
          </w:r>
          <w:proofErr w:type="spellStart"/>
          <w:r w:rsidRPr="005B677C">
            <w:rPr>
              <w:rFonts w:eastAsia="Times New Roman" w:cs="Arial"/>
              <w:i/>
              <w:color w:val="404040" w:themeColor="text1" w:themeTint="BF"/>
              <w:lang w:val="es-ES_tradnl" w:eastAsia="es-AR"/>
            </w:rPr>
            <w:t>picture</w:t>
          </w:r>
          <w:proofErr w:type="spellEnd"/>
          <w:r w:rsidRPr="005B677C">
            <w:rPr>
              <w:rFonts w:eastAsia="Times New Roman" w:cs="Arial"/>
              <w:i/>
              <w:color w:val="404040" w:themeColor="text1" w:themeTint="BF"/>
              <w:lang w:val="es-ES_tradnl" w:eastAsia="es-AR"/>
            </w:rPr>
            <w:t>.” Proverbio</w:t>
          </w:r>
        </w:p>
        <w:p w14:paraId="219FDF3E" w14:textId="77777777" w:rsidR="00F230A7" w:rsidRPr="005B677C" w:rsidRDefault="00F230A7" w:rsidP="00F230A7">
          <w:pPr>
            <w:spacing w:after="0" w:line="240" w:lineRule="auto"/>
            <w:jc w:val="center"/>
            <w:rPr>
              <w:lang w:val="es-ES_tradnl"/>
            </w:rPr>
          </w:pPr>
        </w:p>
        <w:p w14:paraId="0D441E86" w14:textId="77777777" w:rsidR="004C78AA" w:rsidRPr="005B677C" w:rsidRDefault="004C78AA" w:rsidP="004C78AA">
          <w:pPr>
            <w:spacing w:after="0" w:line="360" w:lineRule="auto"/>
            <w:jc w:val="both"/>
            <w:rPr>
              <w:rFonts w:eastAsia="Times New Roman" w:cs="Times New Roman"/>
              <w:color w:val="404040" w:themeColor="text1" w:themeTint="BF"/>
              <w:lang w:val="es-ES_tradnl" w:eastAsia="es-AR"/>
            </w:rPr>
          </w:pPr>
          <w:r w:rsidRPr="005B677C">
            <w:rPr>
              <w:rFonts w:eastAsia="Times New Roman" w:cs="Arial"/>
              <w:color w:val="404040" w:themeColor="text1" w:themeTint="BF"/>
              <w:lang w:val="es-ES_tradnl" w:eastAsia="es-AR"/>
            </w:rPr>
            <w:t xml:space="preserve">Hoy en día </w:t>
          </w:r>
          <w:r w:rsidR="00E40285" w:rsidRPr="005B677C">
            <w:rPr>
              <w:rFonts w:eastAsia="Times New Roman" w:cs="Arial"/>
              <w:color w:val="404040" w:themeColor="text1" w:themeTint="BF"/>
              <w:lang w:val="es-ES_tradnl" w:eastAsia="es-AR"/>
            </w:rPr>
            <w:t>el planeta se encuentra</w:t>
          </w:r>
          <w:r w:rsidRPr="005B677C">
            <w:rPr>
              <w:rFonts w:eastAsia="Times New Roman" w:cs="Arial"/>
              <w:color w:val="404040" w:themeColor="text1" w:themeTint="BF"/>
              <w:lang w:val="es-ES_tradnl" w:eastAsia="es-AR"/>
            </w:rPr>
            <w:t xml:space="preserve"> en la era de la digitalización, y en esta, son innumerables las áreas que intervienen directa o indirectamente en el procesamiento digital de imágenes, siempre con el objetivo de</w:t>
          </w:r>
          <w:r w:rsidR="00E40285" w:rsidRPr="005B677C">
            <w:rPr>
              <w:rFonts w:eastAsia="Times New Roman" w:cs="Arial"/>
              <w:color w:val="404040" w:themeColor="text1" w:themeTint="BF"/>
              <w:lang w:val="es-ES_tradnl" w:eastAsia="es-AR"/>
            </w:rPr>
            <w:t xml:space="preserve"> mejorar la calidad de las mismas</w:t>
          </w:r>
          <w:r w:rsidRPr="005B677C">
            <w:rPr>
              <w:rFonts w:eastAsia="Times New Roman" w:cs="Arial"/>
              <w:color w:val="404040" w:themeColor="text1" w:themeTint="BF"/>
              <w:lang w:val="es-ES_tradnl" w:eastAsia="es-AR"/>
            </w:rPr>
            <w:t xml:space="preserve"> para una correcta interpretación humana o facilitar la búsqueda de información</w:t>
          </w:r>
          <w:r w:rsidR="00E40285" w:rsidRPr="005B677C">
            <w:rPr>
              <w:rFonts w:eastAsia="Times New Roman" w:cs="Arial"/>
              <w:color w:val="404040" w:themeColor="text1" w:themeTint="BF"/>
              <w:lang w:val="es-ES_tradnl" w:eastAsia="es-AR"/>
            </w:rPr>
            <w:t xml:space="preserve"> brindada por las mismas</w:t>
          </w:r>
          <w:r w:rsidRPr="005B677C">
            <w:rPr>
              <w:rFonts w:eastAsia="Times New Roman" w:cs="Arial"/>
              <w:color w:val="404040" w:themeColor="text1" w:themeTint="BF"/>
              <w:lang w:val="es-ES_tradnl" w:eastAsia="es-AR"/>
            </w:rPr>
            <w:t>. Durante la formación de la imagen, adquisición, almacenamiento y/o transmisión, muchos son los factores que introducen ruido, afectando la calidad de la imagen digital impidiendo su correcta interpretación.</w:t>
          </w:r>
        </w:p>
        <w:p w14:paraId="0953BBB9" w14:textId="77777777" w:rsidR="004C78AA" w:rsidRPr="005B677C" w:rsidRDefault="004C78AA" w:rsidP="004C78AA">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14:paraId="6C554ECB" w14:textId="77777777" w:rsidR="004C78AA" w:rsidRPr="005B677C" w:rsidRDefault="00EC3705" w:rsidP="00EC3705">
          <w:pPr>
            <w:pStyle w:val="Heading2"/>
            <w:rPr>
              <w:lang w:val="es-ES_tradnl"/>
            </w:rPr>
          </w:pPr>
          <w:bookmarkStart w:id="8" w:name="_Toc390072439"/>
          <w:r w:rsidRPr="005B677C">
            <w:rPr>
              <w:lang w:val="es-ES_tradnl"/>
            </w:rPr>
            <w:t>1.2 Impacto del trabajo</w:t>
          </w:r>
          <w:bookmarkEnd w:id="8"/>
        </w:p>
        <w:p w14:paraId="1FBCB07E" w14:textId="77777777" w:rsidR="008006C5" w:rsidRPr="005B677C" w:rsidRDefault="008006C5" w:rsidP="008006C5">
          <w:pPr>
            <w:spacing w:line="360" w:lineRule="auto"/>
            <w:jc w:val="both"/>
            <w:rPr>
              <w:lang w:val="es-ES_tradnl"/>
            </w:rPr>
          </w:pPr>
          <w:r w:rsidRPr="005B677C">
            <w:rPr>
              <w:lang w:val="es-ES_tradnl"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cardiovascular agudo. El ultrasonido modo B es un método de diagnóstico de ateroesclerosis subclínica seguro, no invasivo y de costo accesible. El espesor íntima-media carotídeo (EIM) ha mostrado asociación con los factores de </w:t>
          </w:r>
          <w:r w:rsidRPr="005B677C">
            <w:rPr>
              <w:lang w:val="es-ES_tradnl"/>
            </w:rPr>
            <w:t>riesgo</w:t>
          </w:r>
          <w:r w:rsidRPr="005B677C">
            <w:rPr>
              <w:lang w:val="es-ES_tradnl" w:eastAsia="es-ES"/>
            </w:rPr>
            <w:t xml:space="preserve"> cardiovasculares y con la prevalencia de enfermedad cardiovascular; también puede ser predictor independiente de </w:t>
          </w:r>
          <w:proofErr w:type="gramStart"/>
          <w:r w:rsidRPr="005B677C">
            <w:rPr>
              <w:lang w:val="es-ES_tradnl" w:eastAsia="es-ES"/>
            </w:rPr>
            <w:t>enfermedad</w:t>
          </w:r>
          <w:proofErr w:type="gramEnd"/>
          <w:r w:rsidRPr="005B677C">
            <w:rPr>
              <w:lang w:val="es-ES_tradnl" w:eastAsia="es-ES"/>
            </w:rPr>
            <w:t xml:space="preserve"> cardiovascular, vascular periférica y cerebrovascular. Grandes estudios epidemiológicos y trabajos clínico-terapéuticos de regresión con </w:t>
          </w:r>
          <w:proofErr w:type="spellStart"/>
          <w:r w:rsidRPr="005B677C">
            <w:rPr>
              <w:lang w:val="es-ES_tradnl" w:eastAsia="es-ES"/>
            </w:rPr>
            <w:t>hipolipemiantes</w:t>
          </w:r>
          <w:proofErr w:type="spellEnd"/>
          <w:r w:rsidRPr="005B677C">
            <w:rPr>
              <w:lang w:val="es-ES_tradnl" w:eastAsia="es-ES"/>
            </w:rPr>
            <w:t xml:space="preserve"> han establecido que el EIM es un marcador válido de progresión y regresión de enfermedad ateroesclerótica. [http://www.fac.org.ar/1/revista/05v34n3/revision/revis02/chain.PDF]</w:t>
          </w:r>
        </w:p>
        <w:p w14:paraId="24CB973C" w14:textId="77777777" w:rsidR="008006C5" w:rsidRPr="005B677C" w:rsidRDefault="008006C5" w:rsidP="008006C5">
          <w:pPr>
            <w:spacing w:line="360" w:lineRule="auto"/>
            <w:jc w:val="both"/>
            <w:rPr>
              <w:lang w:val="es-ES_tradnl"/>
            </w:rPr>
          </w:pPr>
        </w:p>
        <w:p w14:paraId="31759AE3" w14:textId="77777777" w:rsidR="008006C5" w:rsidRPr="005B677C" w:rsidRDefault="00236268" w:rsidP="008006C5">
          <w:pPr>
            <w:spacing w:line="360" w:lineRule="auto"/>
            <w:jc w:val="both"/>
            <w:rPr>
              <w:lang w:val="es-ES_tradnl"/>
            </w:rPr>
          </w:pPr>
          <w:r w:rsidRPr="005B677C">
            <w:rPr>
              <w:lang w:val="es-ES_tradnl"/>
            </w:rPr>
            <w:lastRenderedPageBreak/>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14:paraId="07C3B1E3" w14:textId="77777777" w:rsidR="006B0888" w:rsidRPr="005B677C" w:rsidRDefault="006B0888" w:rsidP="008006C5">
          <w:pPr>
            <w:spacing w:line="360" w:lineRule="auto"/>
            <w:jc w:val="both"/>
            <w:rPr>
              <w:lang w:val="es-ES_tradnl"/>
            </w:rPr>
          </w:pPr>
          <w:r w:rsidRPr="005B677C">
            <w:rPr>
              <w:lang w:val="es-ES_tradnl"/>
            </w:rPr>
            <w:t xml:space="preserve">Además, es de nuestro interés que la aplicación sea íntegramente libre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w:t>
          </w:r>
          <w:proofErr w:type="spellStart"/>
          <w:r w:rsidRPr="005B677C">
            <w:rPr>
              <w:lang w:val="es-ES_tradnl"/>
            </w:rPr>
            <w:t>semi</w:t>
          </w:r>
          <w:proofErr w:type="spellEnd"/>
          <w:r w:rsidRPr="005B677C">
            <w:rPr>
              <w:lang w:val="es-ES_tradnl"/>
            </w:rPr>
            <w:t>-automático para la medición de la EI</w:t>
          </w:r>
          <w:r w:rsidR="00C430D1" w:rsidRPr="005B677C">
            <w:rPr>
              <w:lang w:val="es-ES_tradnl"/>
            </w:rPr>
            <w:t>M apenas mencionan el nombre de estos</w:t>
          </w:r>
          <w:r w:rsidRPr="005B677C">
            <w:rPr>
              <w:lang w:val="es-ES_tradnl"/>
            </w:rPr>
            <w:t xml:space="preserve">, siendo imposible de determinar los algoritmos que utilizan y </w:t>
          </w:r>
          <w:r w:rsidR="00C430D1" w:rsidRPr="005B677C">
            <w:rPr>
              <w:lang w:val="es-ES_tradnl"/>
            </w:rPr>
            <w:t>la precisión de los mismos.</w:t>
          </w:r>
        </w:p>
        <w:p w14:paraId="798C0683" w14:textId="77777777" w:rsidR="00EC3705" w:rsidRPr="005B677C" w:rsidRDefault="00EC3705" w:rsidP="00EC3705">
          <w:pPr>
            <w:pStyle w:val="Heading2"/>
            <w:rPr>
              <w:lang w:val="es-ES_tradnl"/>
            </w:rPr>
          </w:pPr>
          <w:bookmarkStart w:id="9" w:name="_Toc390072440"/>
          <w:r w:rsidRPr="005B677C">
            <w:rPr>
              <w:lang w:val="es-ES_tradnl"/>
            </w:rPr>
            <w:t>1.3 Contexto</w:t>
          </w:r>
          <w:bookmarkEnd w:id="9"/>
        </w:p>
        <w:p w14:paraId="0BE2C083" w14:textId="77777777" w:rsidR="00EC3705" w:rsidRDefault="00236268" w:rsidP="004C78AA">
          <w:pPr>
            <w:rPr>
              <w:lang w:val="es-ES_tradnl"/>
            </w:rPr>
          </w:pPr>
          <w:r w:rsidRPr="005B677C">
            <w:rPr>
              <w:lang w:val="es-ES_tradnl"/>
            </w:rPr>
            <w:t>[</w:t>
          </w:r>
          <w:proofErr w:type="spellStart"/>
          <w:r w:rsidRPr="005B677C">
            <w:rPr>
              <w:lang w:val="es-ES_tradnl"/>
            </w:rPr>
            <w:t>Preg</w:t>
          </w:r>
          <w:proofErr w:type="spellEnd"/>
          <w:r w:rsidRPr="005B677C">
            <w:rPr>
              <w:lang w:val="es-ES_tradnl"/>
            </w:rPr>
            <w:t xml:space="preserve">---- hay que poner por ejemplo, de donde tomamos las imágenes, en que formato las obtenemos, en </w:t>
          </w:r>
          <w:proofErr w:type="spellStart"/>
          <w:r w:rsidRPr="005B677C">
            <w:rPr>
              <w:lang w:val="es-ES_tradnl"/>
            </w:rPr>
            <w:t>que</w:t>
          </w:r>
          <w:proofErr w:type="spellEnd"/>
          <w:r w:rsidRPr="005B677C">
            <w:rPr>
              <w:lang w:val="es-ES_tradnl"/>
            </w:rPr>
            <w:t xml:space="preserve"> contexto funcionaria la </w:t>
          </w:r>
          <w:proofErr w:type="spellStart"/>
          <w:r w:rsidRPr="005B677C">
            <w:rPr>
              <w:lang w:val="es-ES_tradnl"/>
            </w:rPr>
            <w:t>app</w:t>
          </w:r>
          <w:proofErr w:type="spellEnd"/>
          <w:r w:rsidRPr="005B677C">
            <w:rPr>
              <w:lang w:val="es-ES_tradnl"/>
            </w:rPr>
            <w:t>?]</w:t>
          </w:r>
        </w:p>
        <w:p w14:paraId="45E23617" w14:textId="0D18FC4B" w:rsidR="00263058" w:rsidRPr="005B677C" w:rsidRDefault="00263058" w:rsidP="004C78AA">
          <w:pPr>
            <w:rPr>
              <w:lang w:val="es-ES_tradnl"/>
            </w:rPr>
          </w:pPr>
          <w:r w:rsidRPr="005B677C">
            <w:rPr>
              <w:rFonts w:eastAsia="Times New Roman" w:cs="Arial"/>
              <w:color w:val="404040" w:themeColor="text1" w:themeTint="BF"/>
              <w:highlight w:val="yellow"/>
              <w:lang w:val="es-ES_tradnl" w:eastAsia="es-AR"/>
            </w:rPr>
            <w:t>Debido a los riesgos planteados anteriormente que se pueden detectar gracias a este método, resulta necesario realizar la medición del grosor del complejo íntima media, así como la caracterización de las placas de ateromas. La medición del complejo íntima media puede realizarse de forma computarizada, o manualmente</w:t>
          </w:r>
          <w:r w:rsidRPr="005B677C">
            <w:rPr>
              <w:rFonts w:eastAsia="Times New Roman" w:cs="Arial"/>
              <w:color w:val="404040" w:themeColor="text1" w:themeTint="BF"/>
              <w:lang w:val="es-ES_tradnl" w:eastAsia="es-AR"/>
            </w:rPr>
            <w:t>.</w:t>
          </w:r>
        </w:p>
        <w:p w14:paraId="15000AE1" w14:textId="77777777" w:rsidR="00EC3705" w:rsidRPr="005B677C" w:rsidRDefault="00EC3705" w:rsidP="00EC3705">
          <w:pPr>
            <w:pStyle w:val="Heading2"/>
            <w:rPr>
              <w:lang w:val="es-ES_tradnl"/>
            </w:rPr>
          </w:pPr>
          <w:bookmarkStart w:id="10" w:name="_Toc390072441"/>
          <w:r w:rsidRPr="005B677C">
            <w:rPr>
              <w:lang w:val="es-ES_tradnl"/>
            </w:rPr>
            <w:t>1.4 Problemática</w:t>
          </w:r>
          <w:bookmarkEnd w:id="10"/>
        </w:p>
        <w:p w14:paraId="3DAE1070" w14:textId="465D9DF1" w:rsidR="00EC3705" w:rsidRPr="005B677C" w:rsidRDefault="00236268" w:rsidP="00236268">
          <w:pPr>
            <w:spacing w:line="360" w:lineRule="auto"/>
            <w:jc w:val="both"/>
            <w:rPr>
              <w:lang w:val="es-ES_tradnl"/>
            </w:rPr>
          </w:pPr>
          <w:r w:rsidRPr="005B677C">
            <w:rPr>
              <w:lang w:val="es-ES_tradnl"/>
            </w:rPr>
            <w:t xml:space="preserve">La aplicación se basa en la medición de la </w:t>
          </w:r>
          <w:r w:rsidRPr="005B677C">
            <w:rPr>
              <w:rFonts w:eastAsia="Times New Roman" w:cs="Arial"/>
              <w:color w:val="404040" w:themeColor="text1" w:themeTint="BF"/>
              <w:lang w:val="es-ES_tradnl" w:eastAsia="es-AR"/>
            </w:rPr>
            <w:t xml:space="preserve">íntima-media carotídeo a partir de una imagen de ultrasonido obtenida por cualquier </w:t>
          </w:r>
          <w:r w:rsidR="0064562C">
            <w:rPr>
              <w:rFonts w:eastAsia="Times New Roman" w:cs="Arial"/>
              <w:color w:val="404040" w:themeColor="text1" w:themeTint="BF"/>
              <w:lang w:eastAsia="es-AR"/>
            </w:rPr>
            <w:t xml:space="preserve">equipo de ecografía </w:t>
          </w:r>
          <w:proofErr w:type="spellStart"/>
          <w:r w:rsidR="0064562C">
            <w:rPr>
              <w:rFonts w:eastAsia="Times New Roman" w:cs="Arial"/>
              <w:color w:val="404040" w:themeColor="text1" w:themeTint="BF"/>
              <w:lang w:eastAsia="es-AR"/>
            </w:rPr>
            <w:t>Doppler</w:t>
          </w:r>
          <w:proofErr w:type="spellEnd"/>
          <w:r w:rsidR="0064562C">
            <w:rPr>
              <w:rFonts w:eastAsia="Times New Roman" w:cs="Arial"/>
              <w:color w:val="404040" w:themeColor="text1" w:themeTint="BF"/>
              <w:lang w:eastAsia="es-AR"/>
            </w:rPr>
            <w:t xml:space="preserve"> vascular</w:t>
          </w:r>
          <w:r w:rsidRPr="005B677C">
            <w:rPr>
              <w:rFonts w:eastAsia="Times New Roman" w:cs="Arial"/>
              <w:color w:val="404040" w:themeColor="text1" w:themeTint="BF"/>
              <w:lang w:val="es-ES_tradnl" w:eastAsia="es-AR"/>
            </w:rPr>
            <w:t xml:space="preserve">.  </w:t>
          </w:r>
        </w:p>
        <w:p w14:paraId="59B96317" w14:textId="77777777" w:rsidR="004C78AA" w:rsidRPr="005B677C" w:rsidRDefault="00EC3705" w:rsidP="00EC3705">
          <w:pPr>
            <w:pStyle w:val="Heading2"/>
            <w:rPr>
              <w:lang w:val="es-ES_tradnl"/>
            </w:rPr>
          </w:pPr>
          <w:bookmarkStart w:id="11" w:name="_Toc390072442"/>
          <w:r w:rsidRPr="005B677C">
            <w:rPr>
              <w:lang w:val="es-ES_tradnl"/>
            </w:rPr>
            <w:t xml:space="preserve">1.5 </w:t>
          </w:r>
          <w:r w:rsidR="004C78AA" w:rsidRPr="005B677C">
            <w:rPr>
              <w:lang w:val="es-ES_tradnl"/>
            </w:rPr>
            <w:t>Objetivos</w:t>
          </w:r>
          <w:bookmarkEnd w:id="11"/>
        </w:p>
        <w:p w14:paraId="381B515B" w14:textId="3D23A24D" w:rsidR="00AE7C3E" w:rsidRPr="005B677C" w:rsidRDefault="00AE7C3E" w:rsidP="00F230A7">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Luego de un trabajo colaborativo entre el cardiólogo Alberto Alejandro </w:t>
          </w:r>
          <w:proofErr w:type="gramStart"/>
          <w:r w:rsidRPr="005B677C">
            <w:rPr>
              <w:rFonts w:eastAsia="Times New Roman" w:cs="Arial"/>
              <w:color w:val="404040" w:themeColor="text1" w:themeTint="BF"/>
              <w:lang w:val="es-ES_tradnl" w:eastAsia="es-AR"/>
            </w:rPr>
            <w:t>Díaz</w:t>
          </w:r>
          <w:r w:rsidR="0064562C">
            <w:rPr>
              <w:rFonts w:eastAsia="Times New Roman" w:cs="Arial"/>
              <w:color w:val="404040" w:themeColor="text1" w:themeTint="BF"/>
              <w:lang w:val="es-ES_tradnl" w:eastAsia="es-AR"/>
            </w:rPr>
            <w:t>(</w:t>
          </w:r>
          <w:proofErr w:type="spellStart"/>
          <w:proofErr w:type="gramEnd"/>
          <w:r w:rsidR="0064562C">
            <w:rPr>
              <w:rFonts w:eastAsia="Times New Roman" w:cs="Arial"/>
              <w:color w:val="404040" w:themeColor="text1" w:themeTint="BF"/>
              <w:lang w:val="es-ES_tradnl" w:eastAsia="es-AR"/>
            </w:rPr>
            <w:t>co</w:t>
          </w:r>
          <w:proofErr w:type="spellEnd"/>
          <w:r w:rsidR="0064562C">
            <w:rPr>
              <w:rFonts w:eastAsia="Times New Roman" w:cs="Arial"/>
              <w:color w:val="404040" w:themeColor="text1" w:themeTint="BF"/>
              <w:lang w:val="es-ES_tradnl" w:eastAsia="es-AR"/>
            </w:rPr>
            <w:t>-director)</w:t>
          </w:r>
          <w:r w:rsidRPr="005B677C">
            <w:rPr>
              <w:rFonts w:eastAsia="Times New Roman" w:cs="Arial"/>
              <w:color w:val="404040" w:themeColor="text1" w:themeTint="BF"/>
              <w:lang w:val="es-ES_tradnl" w:eastAsia="es-AR"/>
            </w:rPr>
            <w:t xml:space="preserve">, nuestro director tesis José M. </w:t>
          </w:r>
          <w:proofErr w:type="spellStart"/>
          <w:r w:rsidRPr="005B677C">
            <w:rPr>
              <w:rFonts w:eastAsia="Times New Roman" w:cs="Arial"/>
              <w:color w:val="404040" w:themeColor="text1" w:themeTint="BF"/>
              <w:lang w:val="es-ES_tradnl" w:eastAsia="es-AR"/>
            </w:rPr>
            <w:t>Massa</w:t>
          </w:r>
          <w:proofErr w:type="spellEnd"/>
          <w:r w:rsidR="00226EE1"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y los autores de este documento, se definieron los lineamientos y objetivos del presente trabajo.</w:t>
          </w:r>
        </w:p>
        <w:p w14:paraId="0B0CEE66" w14:textId="77777777" w:rsidR="00226EE1" w:rsidRPr="005B677C" w:rsidRDefault="00F230A7" w:rsidP="00F230A7">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objetivo principal, y en el que se basa todo nuestro trabajo, es la</w:t>
          </w:r>
          <w:r w:rsidR="00226EE1" w:rsidRPr="005B677C">
            <w:rPr>
              <w:rFonts w:eastAsia="Times New Roman" w:cs="Arial"/>
              <w:color w:val="404040" w:themeColor="text1" w:themeTint="BF"/>
              <w:lang w:val="es-ES_tradnl" w:eastAsia="es-AR"/>
            </w:rPr>
            <w:t xml:space="preserve"> es que, al finalizar el presente trabajo final, se disponga de una herramienta que permita asistir al profesional en el diagnóstico de patologías de la arteria carótida, más precisamente la</w:t>
          </w:r>
          <w:r w:rsidRPr="005B677C">
            <w:rPr>
              <w:rFonts w:eastAsia="Times New Roman" w:cs="Arial"/>
              <w:color w:val="404040" w:themeColor="text1" w:themeTint="BF"/>
              <w:lang w:val="es-ES_tradnl" w:eastAsia="es-AR"/>
            </w:rPr>
            <w:t xml:space="preserve"> medición del</w:t>
          </w:r>
          <w:r w:rsidR="00226EE1" w:rsidRPr="005B677C">
            <w:rPr>
              <w:rFonts w:eastAsia="Times New Roman" w:cs="Arial"/>
              <w:color w:val="404040" w:themeColor="text1" w:themeTint="BF"/>
              <w:lang w:val="es-ES_tradnl" w:eastAsia="es-AR"/>
            </w:rPr>
            <w:t xml:space="preserve"> espesor</w:t>
          </w:r>
          <w:r w:rsidRPr="005B677C">
            <w:rPr>
              <w:rFonts w:eastAsia="Times New Roman" w:cs="Arial"/>
              <w:color w:val="404040" w:themeColor="text1" w:themeTint="BF"/>
              <w:lang w:val="es-ES_tradnl" w:eastAsia="es-AR"/>
            </w:rPr>
            <w:t xml:space="preserve"> íntima-media carotideo [ver apartado 2.</w:t>
          </w:r>
          <w:r w:rsidR="000775E7" w:rsidRPr="005B677C">
            <w:rPr>
              <w:rFonts w:eastAsia="Times New Roman" w:cs="Arial"/>
              <w:color w:val="404040" w:themeColor="text1" w:themeTint="BF"/>
              <w:lang w:val="es-ES_tradnl" w:eastAsia="es-AR"/>
            </w:rPr>
            <w:t>1</w:t>
          </w:r>
          <w:r w:rsidRPr="005B677C">
            <w:rPr>
              <w:rFonts w:eastAsia="Times New Roman" w:cs="Arial"/>
              <w:color w:val="404040" w:themeColor="text1" w:themeTint="BF"/>
              <w:lang w:val="es-ES_tradnl" w:eastAsia="es-AR"/>
            </w:rPr>
            <w:t xml:space="preserve"> para más información], asistiendo al profesional en el diagnóstico, nunca con el fin de que la herramienta genere un diagnóstico propio.</w:t>
          </w:r>
          <w:r w:rsidR="00226EE1" w:rsidRPr="005B677C">
            <w:rPr>
              <w:rFonts w:eastAsia="Times New Roman" w:cs="Arial"/>
              <w:color w:val="404040" w:themeColor="text1" w:themeTint="BF"/>
              <w:lang w:val="es-ES_tradnl" w:eastAsia="es-AR"/>
            </w:rPr>
            <w:t xml:space="preserve"> Concretamente, se pondrá a disposición de un profesional cardiólogo y de cualquier profesional que tenga algún interés científico (no técnico) en la herramienta, para que sea utilizada durante al menos un período de prueba con un conjunto de pacientes seleccionados a tal fin. La herramienta dispondrá de un conjunto de algoritmos de </w:t>
          </w:r>
          <w:r w:rsidR="00226EE1" w:rsidRPr="005B677C">
            <w:rPr>
              <w:rFonts w:eastAsia="Times New Roman" w:cs="Arial"/>
              <w:color w:val="404040" w:themeColor="text1" w:themeTint="BF"/>
              <w:lang w:val="es-ES_tradnl" w:eastAsia="es-AR"/>
            </w:rPr>
            <w:lastRenderedPageBreak/>
            <w:t xml:space="preserve">filtrado y segmentación, y distintos métodos de medición, de modo que el profesional pueda valerse de la combinación de técnicas que considere apropiadas y eficientes. </w:t>
          </w:r>
        </w:p>
        <w:p w14:paraId="0A226678" w14:textId="77777777" w:rsidR="00226EE1" w:rsidRPr="005B677C" w:rsidRDefault="00226EE1" w:rsidP="00226EE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la búsqueda de este objetivo, nos encontramos con varios objetivos intermedios involucrados con el procesamiento de las imágenes obtenidas por el profesional. Estos incluyen la reducción de ruido, segmentación y medición, las cuales representan fases en nuestro sistema, cada una con sus respectivos algoritmos y particularidades que pueden tanto beneficiar/facilitar la medición o no. Decimos esto debido a que no hay dos imágenes iguales, por lo que la aplicación de cierto algoritmo puede ser </w:t>
          </w:r>
          <w:proofErr w:type="gramStart"/>
          <w:r w:rsidRPr="005B677C">
            <w:rPr>
              <w:rFonts w:eastAsia="Times New Roman" w:cs="Arial"/>
              <w:color w:val="404040" w:themeColor="text1" w:themeTint="BF"/>
              <w:lang w:val="es-ES_tradnl" w:eastAsia="es-AR"/>
            </w:rPr>
            <w:t>beneficioso</w:t>
          </w:r>
          <w:proofErr w:type="gramEnd"/>
          <w:r w:rsidRPr="005B677C">
            <w:rPr>
              <w:rFonts w:eastAsia="Times New Roman" w:cs="Arial"/>
              <w:color w:val="404040" w:themeColor="text1" w:themeTint="BF"/>
              <w:lang w:val="es-ES_tradnl" w:eastAsia="es-AR"/>
            </w:rPr>
            <w:t xml:space="preserve"> para un estudio pero representar un deterioro en otro.</w:t>
          </w:r>
        </w:p>
        <w:p w14:paraId="64C1D1E6" w14:textId="77777777" w:rsidR="00226EE1" w:rsidRPr="005B677C" w:rsidRDefault="00226EE1" w:rsidP="00226EE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14:paraId="7A9E4941" w14:textId="77777777" w:rsidR="00226EE1" w:rsidRPr="005B677C" w:rsidRDefault="00226EE1"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 Como requisito de diseño de la Herramienta, se implementarán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 </w:t>
          </w:r>
        </w:p>
        <w:p w14:paraId="256D479D" w14:textId="77777777" w:rsidR="00226EE1" w:rsidRPr="005B677C" w:rsidRDefault="00226EE1"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De esta manera, podemos mencionar los siguientes objetivos particulares:</w:t>
          </w:r>
        </w:p>
        <w:p w14:paraId="6C611565"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filtrado de imágenes, en particular apuntando a reducir el ruido específico de las imágenes de ultrasonido.</w:t>
          </w:r>
        </w:p>
        <w:p w14:paraId="637EA8D8"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diferentes técnicas de extracción de bordes en imágenes para el dominio particular.</w:t>
          </w:r>
        </w:p>
        <w:p w14:paraId="0D2048B4"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Evaluar las técnicas implementadas para determinar la eficiencia de las mismas.</w:t>
          </w:r>
        </w:p>
        <w:p w14:paraId="2A91D9E3"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medición semiautomáticas y automáticas del espesor arterial. Proponer una metodología para el uso conjunto de las herramientas de pre-procesamiento, segmentación y medición desarrolladas.</w:t>
          </w:r>
        </w:p>
        <w:p w14:paraId="3860B1A8" w14:textId="77777777" w:rsidR="00EC3705" w:rsidRPr="005B677C" w:rsidRDefault="00792360" w:rsidP="00EC3705">
          <w:pPr>
            <w:spacing w:after="0" w:line="360" w:lineRule="auto"/>
            <w:jc w:val="both"/>
            <w:rPr>
              <w:rStyle w:val="Heading1Char"/>
              <w:rFonts w:asciiTheme="minorHAnsi" w:eastAsia="Times New Roman" w:hAnsiTheme="minorHAnsi" w:cs="Arial"/>
              <w:color w:val="404040" w:themeColor="text1" w:themeTint="BF"/>
              <w:sz w:val="20"/>
              <w:lang w:val="es-ES_tradnl" w:eastAsia="es-AR"/>
            </w:rPr>
          </w:pPr>
        </w:p>
      </w:sdtContent>
    </w:sdt>
    <w:bookmarkEnd w:id="0" w:displacedByCustomXml="prev"/>
    <w:bookmarkEnd w:id="1" w:displacedByCustomXml="prev"/>
    <w:bookmarkEnd w:id="2" w:displacedByCustomXml="prev"/>
    <w:bookmarkEnd w:id="3" w:displacedByCustomXml="prev"/>
    <w:bookmarkEnd w:id="4" w:displacedByCustomXml="prev"/>
    <w:p w14:paraId="708C4BDA" w14:textId="77777777" w:rsidR="00F230A7" w:rsidRPr="005B677C" w:rsidRDefault="00F230A7">
      <w:pPr>
        <w:rPr>
          <w:lang w:val="es-ES_tradnl"/>
        </w:rPr>
      </w:pPr>
      <w:r w:rsidRPr="005B677C">
        <w:rPr>
          <w:rFonts w:asciiTheme="majorHAnsi" w:eastAsiaTheme="majorEastAsia" w:hAnsiTheme="majorHAnsi" w:cstheme="majorBidi"/>
          <w:color w:val="00A0B8" w:themeColor="accent1"/>
          <w:sz w:val="30"/>
          <w:lang w:val="es-ES_tradnl"/>
        </w:rPr>
        <w:br w:type="page"/>
      </w:r>
    </w:p>
    <w:p w14:paraId="5146D185" w14:textId="77777777" w:rsidR="00F230A7" w:rsidRPr="005B677C" w:rsidRDefault="00820D71" w:rsidP="006519C5">
      <w:pPr>
        <w:pStyle w:val="Heading1"/>
        <w:rPr>
          <w:lang w:val="es-ES_tradnl"/>
        </w:rPr>
      </w:pPr>
      <w:bookmarkStart w:id="12" w:name="_Toc390072443"/>
      <w:r w:rsidRPr="005B677C">
        <w:rPr>
          <w:lang w:val="es-ES_tradnl"/>
        </w:rPr>
        <w:lastRenderedPageBreak/>
        <w:t xml:space="preserve">Capítulo 2. </w:t>
      </w:r>
      <w:r w:rsidR="00F230A7" w:rsidRPr="005B677C">
        <w:rPr>
          <w:lang w:val="es-ES_tradnl"/>
        </w:rPr>
        <w:t>Marco Teórico</w:t>
      </w:r>
      <w:bookmarkEnd w:id="12"/>
    </w:p>
    <w:p w14:paraId="24E0C7BD" w14:textId="77777777" w:rsidR="00820D71" w:rsidRPr="005B677C" w:rsidRDefault="00820D71" w:rsidP="00820D71">
      <w:pPr>
        <w:pStyle w:val="Heading2"/>
        <w:rPr>
          <w:rFonts w:eastAsia="Times New Roman"/>
          <w:lang w:val="es-ES_tradnl" w:eastAsia="es-AR"/>
        </w:rPr>
      </w:pPr>
      <w:bookmarkStart w:id="13" w:name="_Toc390072444"/>
      <w:r w:rsidRPr="005B677C">
        <w:rPr>
          <w:rFonts w:eastAsia="Times New Roman"/>
          <w:lang w:val="es-ES_tradnl" w:eastAsia="es-AR"/>
        </w:rPr>
        <w:t>2.1 Íntima-media carotideo</w:t>
      </w:r>
      <w:bookmarkEnd w:id="13"/>
    </w:p>
    <w:p w14:paraId="5E5B7121"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arterias carótidas son las dos arterias, que se extienden a derecha e izquierda por ambos lados del cuello, e irrigan el cuello y la cabeza. Las arterias carótidas se llaman primero arterias carótidas primitivas o comunes, para bifurcarse en arteria carótida externa por un lado, y arteria carótida interna por el otro. </w:t>
      </w:r>
    </w:p>
    <w:p w14:paraId="750FE629"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 carótidas primitivas son dos arterias (derecha e izquierda) que nacen en los troncos arteriales que hay en el tórax en diferentes lugares:</w:t>
      </w:r>
    </w:p>
    <w:p w14:paraId="7DFDB7AA"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derecha nace del tronco braquiocefálico y es más corta que la izquierda.</w:t>
      </w:r>
    </w:p>
    <w:p w14:paraId="097BEFDE"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izquierda nace de la aorta en su parte ascendente. Conecta con el tronco venoso braquiocefálico izquierdo y discurre (se extiende) paralela a la tráquea, aunque más alejada de la carótida izquierda.</w:t>
      </w:r>
    </w:p>
    <w:p w14:paraId="72ADDBE8" w14:textId="77777777" w:rsidR="00820D71" w:rsidRPr="005B677C" w:rsidRDefault="00820D71" w:rsidP="00820D71">
      <w:pPr>
        <w:rPr>
          <w:lang w:val="es-ES_tradnl" w:eastAsia="es-AR"/>
        </w:rPr>
      </w:pPr>
    </w:p>
    <w:p w14:paraId="12DA3F5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57F7A781" wp14:editId="52E1F294">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14:paraId="59BC50A8" w14:textId="77777777" w:rsidR="00820D71" w:rsidRPr="005B677C" w:rsidRDefault="00820D71" w:rsidP="00820D71">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286F2063"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carótidas comunes se extienden hasta el borde superior del cartílago tiroides, donde se bifurcan en dos ramas terminales:</w:t>
      </w:r>
    </w:p>
    <w:p w14:paraId="4A3A4A42"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externa se corresponde con las arterias de la cara y los tegumentos de la cabeza.</w:t>
      </w:r>
    </w:p>
    <w:p w14:paraId="393FAD14"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interna, que se distribuye por el encéfalo y el globo ocular.</w:t>
      </w:r>
    </w:p>
    <w:p w14:paraId="5ADFAFB5" w14:textId="77777777" w:rsidR="001D41F8" w:rsidRPr="005B677C" w:rsidRDefault="001D41F8"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La manifestación más temprana de un posible desarrollo de una enfermedad cardiovascular es la ateroesclerosis. El proceso de ateroesclerosis </w:t>
      </w:r>
      <w:r w:rsidR="00CC1884" w:rsidRPr="005B677C">
        <w:rPr>
          <w:rFonts w:eastAsia="Times New Roman" w:cs="Arial"/>
          <w:color w:val="404040" w:themeColor="text1" w:themeTint="BF"/>
          <w:lang w:val="es-ES_tradnl" w:eastAsia="es-AR"/>
        </w:rPr>
        <w:t xml:space="preserve">comienza con </w:t>
      </w:r>
      <w:r w:rsidRPr="005B677C">
        <w:rPr>
          <w:rFonts w:eastAsia="Times New Roman" w:cs="Arial"/>
          <w:color w:val="404040" w:themeColor="text1" w:themeTint="BF"/>
          <w:lang w:val="es-ES_tradnl" w:eastAsia="es-AR"/>
        </w:rPr>
        <w:t xml:space="preserve">la degeneración de la pared arterial y la sedimentación de </w:t>
      </w:r>
      <w:r w:rsidR="00CC1884" w:rsidRPr="005B677C">
        <w:rPr>
          <w:rFonts w:eastAsia="Times New Roman" w:cs="Arial"/>
          <w:color w:val="404040" w:themeColor="text1" w:themeTint="BF"/>
          <w:lang w:val="es-ES_tradnl" w:eastAsia="es-AR"/>
        </w:rPr>
        <w:t>lipoproteínas</w:t>
      </w:r>
      <w:r w:rsidRPr="005B677C">
        <w:rPr>
          <w:rFonts w:eastAsia="Times New Roman" w:cs="Arial"/>
          <w:color w:val="404040" w:themeColor="text1" w:themeTint="BF"/>
          <w:lang w:val="es-ES_tradnl" w:eastAsia="es-AR"/>
        </w:rPr>
        <w:t xml:space="preserve"> y otros materiales provenientes del torrente sanguíneo en las paredes arteriales.</w:t>
      </w:r>
      <w:r w:rsidR="00CC1884" w:rsidRPr="005B677C">
        <w:rPr>
          <w:rFonts w:eastAsia="Times New Roman" w:cs="Arial"/>
          <w:color w:val="404040" w:themeColor="text1" w:themeTint="BF"/>
          <w:lang w:val="es-ES_tradnl"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(miocardio) y paro cardíaco. [2012 </w:t>
      </w:r>
      <w:proofErr w:type="spellStart"/>
      <w:r w:rsidR="00CC1884" w:rsidRPr="005B677C">
        <w:rPr>
          <w:rFonts w:eastAsia="Times New Roman" w:cs="Arial"/>
          <w:color w:val="404040" w:themeColor="text1" w:themeTint="BF"/>
          <w:lang w:val="es-ES_tradnl" w:eastAsia="es-AR"/>
        </w:rPr>
        <w:t>Xin</w:t>
      </w:r>
      <w:proofErr w:type="spellEnd"/>
      <w:r w:rsidR="00CC1884" w:rsidRPr="005B677C">
        <w:rPr>
          <w:rFonts w:eastAsia="Times New Roman" w:cs="Arial"/>
          <w:color w:val="404040" w:themeColor="text1" w:themeTint="BF"/>
          <w:lang w:val="es-ES_tradnl" w:eastAsia="es-AR"/>
        </w:rPr>
        <w:t>] Sin embargo se debe remarcar que la</w:t>
      </w:r>
      <w:r w:rsidRPr="005B677C">
        <w:rPr>
          <w:rFonts w:eastAsia="Times New Roman" w:cs="Arial"/>
          <w:color w:val="404040" w:themeColor="text1" w:themeTint="BF"/>
          <w:lang w:val="es-ES_tradnl" w:eastAsia="es-AR"/>
        </w:rPr>
        <w:t xml:space="preserve"> ateroesclerosis tiene una larga etapa subclínica (asintomática), lo que provee una oportunidad para desarrollar estrategias para prevenir complicaciones o frenar/</w:t>
      </w:r>
      <w:r w:rsidR="00CC1884" w:rsidRPr="005B677C">
        <w:rPr>
          <w:rFonts w:eastAsia="Times New Roman" w:cs="Arial"/>
          <w:color w:val="404040" w:themeColor="text1" w:themeTint="BF"/>
          <w:lang w:val="es-ES_tradnl" w:eastAsia="es-AR"/>
        </w:rPr>
        <w:t>ralentizar</w:t>
      </w:r>
      <w:r w:rsidRPr="005B677C">
        <w:rPr>
          <w:rFonts w:eastAsia="Times New Roman" w:cs="Arial"/>
          <w:color w:val="404040" w:themeColor="text1" w:themeTint="BF"/>
          <w:lang w:val="es-ES_tradnl" w:eastAsia="es-AR"/>
        </w:rPr>
        <w:t xml:space="preserve"> la evoluci</w:t>
      </w:r>
      <w:r w:rsidR="00CC1884" w:rsidRPr="005B677C">
        <w:rPr>
          <w:rFonts w:eastAsia="Times New Roman" w:cs="Arial"/>
          <w:color w:val="404040" w:themeColor="text1" w:themeTint="BF"/>
          <w:lang w:val="es-ES_tradnl" w:eastAsia="es-AR"/>
        </w:rPr>
        <w:t xml:space="preserve">ón de esta enfermedad. Dentro de esta etapa es donde se reconoce la importancia del espesor Íntima-Media (EIM) y sus beneficios. [2012 Santana] </w:t>
      </w:r>
    </w:p>
    <w:p w14:paraId="52648B9E"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14:paraId="764D1692" w14:textId="77777777" w:rsidR="00820D71" w:rsidRPr="005B677C" w:rsidRDefault="00820D71" w:rsidP="00820D71">
      <w:pPr>
        <w:rPr>
          <w:lang w:val="es-ES_tradnl"/>
        </w:rPr>
      </w:pPr>
    </w:p>
    <w:p w14:paraId="0667C7A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4123F520" wp14:editId="1B7FB2E8">
            <wp:extent cx="3048000" cy="2286000"/>
            <wp:effectExtent l="0" t="0" r="0" b="0"/>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5662A7EF" w14:textId="77777777" w:rsidR="00820D71" w:rsidRPr="005B677C" w:rsidRDefault="00820D71" w:rsidP="00820D71">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p>
    <w:p w14:paraId="21D14EFF"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14:paraId="75D057F0"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14:paraId="54CA8115" w14:textId="77777777" w:rsidR="00820D71" w:rsidRPr="005B677C" w:rsidRDefault="00820D71" w:rsidP="00820D71">
      <w:pPr>
        <w:spacing w:after="0" w:line="360" w:lineRule="auto"/>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sidRPr="005B677C">
        <w:rPr>
          <w:rFonts w:eastAsia="Times New Roman" w:cs="Arial"/>
          <w:color w:val="404040" w:themeColor="text1" w:themeTint="BF"/>
          <w:lang w:val="es-ES_tradnl" w:eastAsia="es-AR"/>
        </w:rPr>
        <w:t xml:space="preserve"> pared lejana,  y promediarlas. Se mide la pared más lejana (en la Ilustración 4, la pared mencionada sería la más cerca al borde inferior en la imagen 2D), ya que tiene mejor reflexión por tener mayor intensidad. Esto es por la impedancia acústica de la secuencia lumen-íntima-media-</w:t>
      </w:r>
      <w:proofErr w:type="spellStart"/>
      <w:r w:rsidR="00A070C1" w:rsidRPr="005B677C">
        <w:rPr>
          <w:rFonts w:eastAsia="Times New Roman" w:cs="Arial"/>
          <w:color w:val="404040" w:themeColor="text1" w:themeTint="BF"/>
          <w:lang w:val="es-ES_tradnl" w:eastAsia="es-AR"/>
        </w:rPr>
        <w:t>adventitia</w:t>
      </w:r>
      <w:proofErr w:type="spellEnd"/>
      <w:r w:rsidR="00A070C1" w:rsidRPr="005B677C">
        <w:rPr>
          <w:rFonts w:eastAsia="Times New Roman" w:cs="Arial"/>
          <w:color w:val="404040" w:themeColor="text1" w:themeTint="BF"/>
          <w:lang w:val="es-ES_tradnl" w:eastAsia="es-AR"/>
        </w:rPr>
        <w:t xml:space="preserve"> (LIMA), por esta razón se mide la distancia entre los límites lumen-íntima (LI) y media-</w:t>
      </w:r>
      <w:proofErr w:type="spellStart"/>
      <w:r w:rsidR="00A070C1" w:rsidRPr="005B677C">
        <w:rPr>
          <w:rFonts w:eastAsia="Times New Roman" w:cs="Arial"/>
          <w:color w:val="404040" w:themeColor="text1" w:themeTint="BF"/>
          <w:lang w:val="es-ES_tradnl" w:eastAsia="es-AR"/>
        </w:rPr>
        <w:t>adventitia</w:t>
      </w:r>
      <w:proofErr w:type="spellEnd"/>
      <w:r w:rsidR="00A070C1" w:rsidRPr="005B677C">
        <w:rPr>
          <w:rFonts w:eastAsia="Times New Roman" w:cs="Arial"/>
          <w:color w:val="404040" w:themeColor="text1" w:themeTint="BF"/>
          <w:lang w:val="es-ES_tradnl" w:eastAsia="es-AR"/>
        </w:rPr>
        <w:t xml:space="preserve"> (MA) para calcular el EIM. Como se puede ver en la ilustración 4, las mediciones se realizan siempre cerca de la bifurcación ya que en este lugar la segmentación tiene resultados más precisos (del punto de vista técnico) y porque de esta manera se pueden analizar </w:t>
      </w:r>
      <w:r w:rsidR="00D71A53" w:rsidRPr="005B677C">
        <w:rPr>
          <w:rFonts w:eastAsia="Times New Roman" w:cs="Arial"/>
          <w:color w:val="404040" w:themeColor="text1" w:themeTint="BF"/>
          <w:lang w:val="es-ES_tradnl" w:eastAsia="es-AR"/>
        </w:rPr>
        <w:t xml:space="preserve">ambas partes de la carótida, tanto la que viene desde el corazón como la que lleva la sangre a toda la cabeza (punto de vista médico). [2012 </w:t>
      </w:r>
      <w:proofErr w:type="spellStart"/>
      <w:r w:rsidR="00D71A53" w:rsidRPr="005B677C">
        <w:rPr>
          <w:rFonts w:eastAsia="Times New Roman" w:cs="Arial"/>
          <w:color w:val="404040" w:themeColor="text1" w:themeTint="BF"/>
          <w:lang w:val="es-ES_tradnl" w:eastAsia="es-AR"/>
        </w:rPr>
        <w:t>Xin</w:t>
      </w:r>
      <w:proofErr w:type="spellEnd"/>
      <w:r w:rsidR="00D71A53" w:rsidRPr="005B677C">
        <w:rPr>
          <w:rFonts w:eastAsia="Times New Roman" w:cs="Arial"/>
          <w:color w:val="404040" w:themeColor="text1" w:themeTint="BF"/>
          <w:lang w:val="es-ES_tradnl" w:eastAsia="es-AR"/>
        </w:rPr>
        <w:t>]</w:t>
      </w:r>
    </w:p>
    <w:p w14:paraId="77C6D5DF"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CFF1F70" wp14:editId="3265C529">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14:paraId="3CF4BC8B" w14:textId="13F206A0" w:rsidR="00263058" w:rsidRPr="00263058" w:rsidRDefault="00820D71" w:rsidP="00263058">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p>
    <w:p w14:paraId="1F0FD8DE" w14:textId="3F3FB089" w:rsidR="00820D71" w:rsidRPr="005B677C" w:rsidRDefault="00263058" w:rsidP="00820D71">
      <w:pPr>
        <w:spacing w:after="0" w:line="360" w:lineRule="auto"/>
        <w:jc w:val="both"/>
        <w:rPr>
          <w:rFonts w:eastAsia="Times New Roman" w:cs="Arial"/>
          <w:color w:val="404040" w:themeColor="text1" w:themeTint="BF"/>
          <w:lang w:val="es-ES_tradnl" w:eastAsia="es-AR"/>
        </w:rPr>
      </w:pPr>
      <w:r w:rsidRPr="00263058">
        <w:rPr>
          <w:rFonts w:eastAsia="Times New Roman" w:cs="Arial"/>
          <w:color w:val="404040" w:themeColor="text1" w:themeTint="BF"/>
          <w:lang w:eastAsia="es-AR"/>
        </w:rPr>
        <w:t>La medición del complejo íntima media puede realizarse de forma computarizada, o manualmente.</w:t>
      </w:r>
      <w:r w:rsidRPr="006E5823">
        <w:rPr>
          <w:rFonts w:eastAsia="Times New Roman" w:cs="Arial"/>
          <w:color w:val="404040" w:themeColor="text1" w:themeTint="BF"/>
          <w:lang w:eastAsia="es-AR"/>
        </w:rPr>
        <w:t xml:space="preserve"> </w:t>
      </w:r>
      <w:r>
        <w:rPr>
          <w:rFonts w:eastAsia="Times New Roman" w:cs="Arial"/>
          <w:color w:val="404040" w:themeColor="text1" w:themeTint="BF"/>
          <w:lang w:eastAsia="es-AR"/>
        </w:rPr>
        <w:t>S</w:t>
      </w:r>
      <w:r w:rsidR="00820D71" w:rsidRPr="005B677C">
        <w:rPr>
          <w:rFonts w:eastAsia="Times New Roman" w:cs="Arial"/>
          <w:color w:val="404040" w:themeColor="text1" w:themeTint="BF"/>
          <w:lang w:val="es-ES_tradnl" w:eastAsia="es-AR"/>
        </w:rPr>
        <w:t>u valor normal se considera de 0.6 a 0.8mm, entre 0.8 y 1.0mm se considera indeterminado, y más de 1.1mm es actualmente el valor anormal más aceptado.</w:t>
      </w:r>
    </w:p>
    <w:p w14:paraId="3DFF77D8" w14:textId="77777777" w:rsidR="00820D71" w:rsidRPr="005B677C" w:rsidRDefault="00820D71" w:rsidP="00820D71">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En la actualidad, es el único parámetro ecográfico recomendado por la American </w:t>
      </w:r>
      <w:proofErr w:type="spellStart"/>
      <w:r w:rsidRPr="005B677C">
        <w:rPr>
          <w:rFonts w:eastAsia="Times New Roman" w:cs="Arial"/>
          <w:color w:val="404040" w:themeColor="text1" w:themeTint="BF"/>
          <w:lang w:val="es-ES_tradnl" w:eastAsia="es-AR"/>
        </w:rPr>
        <w:t>Heart</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Association</w:t>
      </w:r>
      <w:proofErr w:type="spellEnd"/>
      <w:r w:rsidRPr="005B677C">
        <w:rPr>
          <w:rFonts w:eastAsia="Times New Roman" w:cs="Arial"/>
          <w:color w:val="404040" w:themeColor="text1" w:themeTint="BF"/>
          <w:lang w:val="es-ES_tradnl" w:eastAsia="es-AR"/>
        </w:rPr>
        <w:t xml:space="preserve"> para uso rutinario en el </w:t>
      </w:r>
      <w:proofErr w:type="spellStart"/>
      <w:r w:rsidRPr="005B677C">
        <w:rPr>
          <w:rFonts w:eastAsia="Times New Roman" w:cs="Arial"/>
          <w:color w:val="404040" w:themeColor="text1" w:themeTint="BF"/>
          <w:lang w:val="es-ES_tradnl" w:eastAsia="es-AR"/>
        </w:rPr>
        <w:t>screening</w:t>
      </w:r>
      <w:proofErr w:type="spellEnd"/>
      <w:r w:rsidRPr="005B677C">
        <w:rPr>
          <w:rFonts w:eastAsia="Times New Roman" w:cs="Arial"/>
          <w:color w:val="404040" w:themeColor="text1" w:themeTint="BF"/>
          <w:lang w:val="es-ES_tradnl" w:eastAsia="es-AR"/>
        </w:rPr>
        <w:t xml:space="preserve"> de riesgo cardiovascular.</w:t>
      </w:r>
    </w:p>
    <w:p w14:paraId="0CA55FFB" w14:textId="77777777" w:rsidR="00F230A7" w:rsidRPr="005B677C" w:rsidRDefault="00C430D1" w:rsidP="00F230A7">
      <w:pPr>
        <w:pStyle w:val="Heading2"/>
        <w:rPr>
          <w:lang w:val="es-ES_tradnl"/>
        </w:rPr>
      </w:pPr>
      <w:bookmarkStart w:id="14" w:name="_Toc390072445"/>
      <w:r w:rsidRPr="005B677C">
        <w:rPr>
          <w:lang w:val="es-ES_tradnl"/>
        </w:rPr>
        <w:t xml:space="preserve">2.2 </w:t>
      </w:r>
      <w:r w:rsidR="00F230A7" w:rsidRPr="005B677C">
        <w:rPr>
          <w:lang w:val="es-ES_tradnl"/>
        </w:rPr>
        <w:t>Imágenes de Ultrasonido</w:t>
      </w:r>
      <w:bookmarkEnd w:id="14"/>
    </w:p>
    <w:p w14:paraId="3F5FD0BD" w14:textId="77777777" w:rsidR="00F230A7" w:rsidRPr="005B677C" w:rsidRDefault="00F230A7" w:rsidP="00F230A7">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w:t>
      </w:r>
      <w:proofErr w:type="spellStart"/>
      <w:r w:rsidRPr="005B677C">
        <w:rPr>
          <w:rFonts w:eastAsia="Times New Roman" w:cs="Arial"/>
          <w:color w:val="404040" w:themeColor="text1" w:themeTint="BF"/>
          <w:lang w:val="es-ES_tradnl" w:eastAsia="es-AR"/>
        </w:rPr>
        <w:t>shear</w:t>
      </w:r>
      <w:proofErr w:type="spellEnd"/>
      <w:r w:rsidRPr="005B677C">
        <w:rPr>
          <w:rFonts w:eastAsia="Times New Roman" w:cs="Arial"/>
          <w:color w:val="404040" w:themeColor="text1" w:themeTint="BF"/>
          <w:lang w:val="es-ES_tradnl" w:eastAsia="es-AR"/>
        </w:rPr>
        <w:t>).</w:t>
      </w:r>
    </w:p>
    <w:p w14:paraId="59D7B11C" w14:textId="77777777" w:rsidR="00F230A7" w:rsidRPr="005B677C" w:rsidRDefault="00F230A7" w:rsidP="00F230A7">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Una de las características principales de una onda de ultrasonido es la longitud de la onda</w:t>
      </w:r>
      <m:oMath>
        <m:r>
          <w:rPr>
            <w:rFonts w:ascii="Cambria Math" w:eastAsia="Times New Roman" w:hAnsi="Cambria Math" w:cs="Arial"/>
            <w:color w:val="404040" w:themeColor="text1" w:themeTint="BF"/>
            <w:lang w:val="es-ES_tradnl" w:eastAsia="es-AR"/>
          </w:rPr>
          <m:t xml:space="preserve"> </m:t>
        </m:r>
        <m:r>
          <m:rPr>
            <m:sty m:val="p"/>
          </m:rPr>
          <w:rPr>
            <w:rFonts w:ascii="Cambria Math" w:eastAsia="Times New Roman" w:hAnsi="Cambria Math" w:cs="Arial"/>
            <w:color w:val="404040" w:themeColor="text1" w:themeTint="BF"/>
            <w:lang w:val="es-ES_tradnl" w:eastAsia="es-AR"/>
          </w:rPr>
          <m:t>λ</m:t>
        </m:r>
      </m:oMath>
      <w:r w:rsidRPr="005B677C">
        <w:rPr>
          <w:rFonts w:eastAsia="Times New Roman" w:cs="Arial"/>
          <w:color w:val="404040" w:themeColor="text1" w:themeTint="BF"/>
          <w:lang w:val="es-ES_tradnl" w:eastAsia="es-AR"/>
        </w:rPr>
        <w:t>, la cual mide la distancia entre 2 máximos o mínimos adyacentes, a lo largo de una curva del seno. La otra es la frecuencia</w:t>
      </w:r>
      <m:oMath>
        <m:r>
          <w:rPr>
            <w:rFonts w:ascii="Cambria Math" w:eastAsia="Times New Roman" w:hAnsi="Cambria Math" w:cs="Arial"/>
            <w:color w:val="404040" w:themeColor="text1" w:themeTint="BF"/>
            <w:lang w:val="es-ES_tradnl" w:eastAsia="es-AR"/>
          </w:rPr>
          <m:t xml:space="preserve"> f</m:t>
        </m:r>
      </m:oMath>
      <w:r w:rsidRPr="005B677C">
        <w:rPr>
          <w:rFonts w:eastAsia="Times New Roman" w:cs="Arial"/>
          <w:color w:val="404040" w:themeColor="text1" w:themeTint="BF"/>
          <w:lang w:val="es-ES_tradnl" w:eastAsia="es-AR"/>
        </w:rPr>
        <w:t xml:space="preserve"> la cual representa el número de ondas por unidad de tiempo. El producto de estas dos variables nos otorga la velocidad de propagación de la onda de ultrasonido </w:t>
      </w:r>
    </w:p>
    <w:p w14:paraId="42B25FD4" w14:textId="77777777" w:rsidR="00F230A7" w:rsidRPr="005B677C" w:rsidRDefault="00F230A7" w:rsidP="00F230A7">
      <w:pPr>
        <w:spacing w:after="0" w:line="360" w:lineRule="auto"/>
        <w:jc w:val="both"/>
        <w:rPr>
          <w:lang w:val="es-ES_tradnl"/>
        </w:rPr>
      </w:pPr>
      <m:oMathPara>
        <m:oMath>
          <m:r>
            <w:rPr>
              <w:rFonts w:ascii="Cambria Math" w:eastAsia="Times New Roman" w:hAnsi="Cambria Math" w:cs="Arial"/>
              <w:color w:val="404040" w:themeColor="text1" w:themeTint="BF"/>
              <w:lang w:val="es-ES_tradnl" w:eastAsia="es-AR"/>
            </w:rPr>
            <m:t xml:space="preserve">v=f. </m:t>
          </m:r>
          <m:r>
            <m:rPr>
              <m:sty m:val="p"/>
            </m:rPr>
            <w:rPr>
              <w:rFonts w:ascii="Cambria Math" w:eastAsia="Times New Roman" w:hAnsi="Cambria Math" w:cs="Arial"/>
              <w:color w:val="404040" w:themeColor="text1" w:themeTint="BF"/>
              <w:lang w:val="es-ES_tradnl" w:eastAsia="es-AR"/>
            </w:rPr>
            <m:t>λ</m:t>
          </m:r>
          <m:r>
            <w:rPr>
              <w:rFonts w:ascii="Cambria Math" w:eastAsia="Times New Roman" w:hAnsi="Cambria Math" w:cs="Arial"/>
              <w:color w:val="404040" w:themeColor="text1" w:themeTint="BF"/>
              <w:lang w:val="es-ES_tradnl" w:eastAsia="es-AR"/>
            </w:rPr>
            <m:t xml:space="preserve"> </m:t>
          </m:r>
        </m:oMath>
      </m:oMathPara>
    </w:p>
    <w:p w14:paraId="50132DFE" w14:textId="77777777" w:rsidR="00AB464D" w:rsidRPr="005B677C" w:rsidRDefault="00F230A7" w:rsidP="00AB464D">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5497596" wp14:editId="6E30BE1A">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14:paraId="0AD84B49" w14:textId="77777777" w:rsidR="00F230A7" w:rsidRPr="005B677C" w:rsidRDefault="00AB464D" w:rsidP="00AB464D">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4</w:t>
      </w:r>
      <w:r w:rsidR="006E54BC" w:rsidRPr="005B677C">
        <w:rPr>
          <w:lang w:val="es-ES_tradnl"/>
        </w:rPr>
        <w:fldChar w:fldCharType="end"/>
      </w:r>
      <w:r w:rsidRPr="005B677C">
        <w:rPr>
          <w:lang w:val="es-ES_tradnl"/>
        </w:rPr>
        <w:t xml:space="preserve"> – descripción</w:t>
      </w:r>
    </w:p>
    <w:p w14:paraId="26CCD31D" w14:textId="77777777" w:rsidR="00AB464D" w:rsidRPr="005B677C" w:rsidRDefault="00AB464D" w:rsidP="00AB464D">
      <w:pPr>
        <w:rPr>
          <w:lang w:val="es-ES_tradnl"/>
        </w:rPr>
      </w:pPr>
    </w:p>
    <w:p w14:paraId="1ACBBDBA" w14:textId="77777777" w:rsidR="00AB464D" w:rsidRPr="005B677C" w:rsidRDefault="00AB464D" w:rsidP="00AB4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obtener la imagen de ultrasonido, existen diferentes modos de escaneo. En particular, estamos interesados en el B-</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Brightness</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En este modo, el eco recibido es mostrado como una imagen 2D, en escala de grises. La amplitud del eco que retorna es representada como puntos (pixeles) de una imagen con diferentes valores de grises.</w:t>
      </w:r>
    </w:p>
    <w:p w14:paraId="153A5945" w14:textId="77777777" w:rsidR="00AB464D" w:rsidRPr="005B677C" w:rsidRDefault="00AB464D" w:rsidP="00AB4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La calidad de la imagen de ultrasonido obtenida depende de la resolución, axial y lateral. La resolución se define como la mínima distancia entre dos puntos en la cual se pueden obtener dos valores distintos. </w:t>
      </w:r>
    </w:p>
    <w:p w14:paraId="7A7F7797" w14:textId="77777777" w:rsidR="00AB464D" w:rsidRPr="005B677C" w:rsidRDefault="00AB464D" w:rsidP="00AB4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val="es-ES_tradnl" w:eastAsia="es-AR"/>
          </w:rPr>
          <m:t>( λ = v / f),</m:t>
        </m:r>
      </m:oMath>
      <w:r w:rsidRPr="005B677C">
        <w:rPr>
          <w:rFonts w:eastAsia="Times New Roman" w:cs="Arial"/>
          <w:color w:val="404040" w:themeColor="text1" w:themeTint="BF"/>
          <w:lang w:val="es-ES_tradnl"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14:paraId="071BDFA8" w14:textId="77777777" w:rsidR="00AB464D" w:rsidRPr="005B677C" w:rsidRDefault="00AB464D" w:rsidP="00AB4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p>
    <w:p w14:paraId="535FF6FD" w14:textId="77777777" w:rsidR="00952C83" w:rsidRPr="005B677C" w:rsidRDefault="00C430D1" w:rsidP="0067487F">
      <w:pPr>
        <w:pStyle w:val="Heading3"/>
        <w:rPr>
          <w:rFonts w:eastAsia="Times New Roman"/>
          <w:lang w:val="es-ES_tradnl" w:eastAsia="es-AR"/>
        </w:rPr>
      </w:pPr>
      <w:bookmarkStart w:id="15" w:name="_Toc390072446"/>
      <w:r w:rsidRPr="005B677C">
        <w:rPr>
          <w:rFonts w:eastAsia="Times New Roman"/>
          <w:lang w:val="es-ES_tradnl" w:eastAsia="es-AR"/>
        </w:rPr>
        <w:t>2.</w:t>
      </w:r>
      <w:r w:rsidR="0067487F" w:rsidRPr="005B677C">
        <w:rPr>
          <w:rFonts w:eastAsia="Times New Roman"/>
          <w:lang w:val="es-ES_tradnl" w:eastAsia="es-AR"/>
        </w:rPr>
        <w:t>2.1</w:t>
      </w:r>
      <w:r w:rsidRPr="005B677C">
        <w:rPr>
          <w:rFonts w:eastAsia="Times New Roman"/>
          <w:lang w:val="es-ES_tradnl" w:eastAsia="es-AR"/>
        </w:rPr>
        <w:t xml:space="preserve"> </w:t>
      </w:r>
      <w:r w:rsidR="00952C83" w:rsidRPr="005B677C">
        <w:rPr>
          <w:rFonts w:eastAsia="Times New Roman"/>
          <w:lang w:val="es-ES_tradnl" w:eastAsia="es-AR"/>
        </w:rPr>
        <w:t>Modos de escaneo para la obtención de imágenes de ultrasonido</w:t>
      </w:r>
      <w:bookmarkEnd w:id="15"/>
    </w:p>
    <w:p w14:paraId="23932247"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dos principales modos de escaneo son el A-</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 y el B-</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sin embargo hay otros modos de obtención como M-</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ultrasonido doble (</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codificación de ultrasonido por color (color-</w:t>
      </w:r>
      <w:proofErr w:type="spellStart"/>
      <w:r w:rsidRPr="005B677C">
        <w:rPr>
          <w:rFonts w:eastAsia="Times New Roman" w:cs="Arial"/>
          <w:color w:val="404040" w:themeColor="text1" w:themeTint="BF"/>
          <w:lang w:val="es-ES_tradnl" w:eastAsia="es-AR"/>
        </w:rPr>
        <w:t>coded</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xml:space="preserve">) y </w:t>
      </w:r>
      <w:proofErr w:type="spellStart"/>
      <w:r w:rsidRPr="005B677C">
        <w:rPr>
          <w:rFonts w:eastAsia="Times New Roman" w:cs="Arial"/>
          <w:color w:val="404040" w:themeColor="text1" w:themeTint="BF"/>
          <w:lang w:val="es-ES_tradnl" w:eastAsia="es-AR"/>
        </w:rPr>
        <w:t>Doppler</w:t>
      </w:r>
      <w:proofErr w:type="spellEnd"/>
      <w:r w:rsidRPr="005B677C">
        <w:rPr>
          <w:rFonts w:eastAsia="Times New Roman" w:cs="Arial"/>
          <w:color w:val="404040" w:themeColor="text1" w:themeTint="BF"/>
          <w:lang w:val="es-ES_tradnl" w:eastAsia="es-AR"/>
        </w:rPr>
        <w:t xml:space="preserve"> de potencia (</w:t>
      </w:r>
      <w:proofErr w:type="spellStart"/>
      <w:r w:rsidRPr="005B677C">
        <w:rPr>
          <w:rFonts w:eastAsia="Times New Roman" w:cs="Arial"/>
          <w:color w:val="404040" w:themeColor="text1" w:themeTint="BF"/>
          <w:lang w:val="es-ES_tradnl" w:eastAsia="es-AR"/>
        </w:rPr>
        <w:t>Power</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Doppler</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el cuál será explicado más adelante.</w:t>
      </w:r>
    </w:p>
    <w:p w14:paraId="5E96B384"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 es un modo de escaneo por amplitud, lo cual hoy en día es más de carácter histórico. En este modo, la fuerza de la señal de eco es medida y se ve como una sola señal continua y en la misma dirección. En definitiva, el A-</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oftalmólogo que desea obtener una medición muy precisa de distancia), queda descartada especialmente en </w:t>
      </w:r>
      <w:proofErr w:type="spellStart"/>
      <w:r w:rsidRPr="005B677C">
        <w:rPr>
          <w:rFonts w:eastAsia="Times New Roman" w:cs="Arial"/>
          <w:color w:val="404040" w:themeColor="text1" w:themeTint="BF"/>
          <w:lang w:val="es-ES_tradnl" w:eastAsia="es-AR"/>
        </w:rPr>
        <w:t>en</w:t>
      </w:r>
      <w:proofErr w:type="spellEnd"/>
      <w:r w:rsidRPr="005B677C">
        <w:rPr>
          <w:rFonts w:eastAsia="Times New Roman" w:cs="Arial"/>
          <w:color w:val="404040" w:themeColor="text1" w:themeTint="BF"/>
          <w:lang w:val="es-ES_tradnl" w:eastAsia="es-AR"/>
        </w:rPr>
        <w:t xml:space="preserve"> el estudio de una enfermedad cardiovascular. </w:t>
      </w:r>
    </w:p>
    <w:p w14:paraId="5671B1DC"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B-</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 (por </w:t>
      </w:r>
      <w:proofErr w:type="spellStart"/>
      <w:r w:rsidRPr="005B677C">
        <w:rPr>
          <w:rFonts w:eastAsia="Times New Roman" w:cs="Arial"/>
          <w:color w:val="404040" w:themeColor="text1" w:themeTint="BF"/>
          <w:lang w:val="es-ES_tradnl" w:eastAsia="es-AR"/>
        </w:rPr>
        <w:t>Brightness</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/Modo Brillo), la señal de eco es representada como una imagen en dos dimensiones (2D) en escala de grises. La amplitud de la señal de eco que retorna es </w:t>
      </w:r>
      <w:r w:rsidRPr="005B677C">
        <w:rPr>
          <w:rFonts w:eastAsia="Times New Roman" w:cs="Arial"/>
          <w:color w:val="404040" w:themeColor="text1" w:themeTint="BF"/>
          <w:lang w:val="es-ES_tradnl" w:eastAsia="es-AR"/>
        </w:rPr>
        <w:lastRenderedPageBreak/>
        <w:t xml:space="preserve">representada como puntos de una imagen con diferentes valores de grises como se puede ver en la imagen a continuación. </w:t>
      </w:r>
    </w:p>
    <w:p w14:paraId="62C115C5" w14:textId="77777777" w:rsidR="00952C83" w:rsidRPr="005B677C" w:rsidRDefault="00952C83" w:rsidP="00576F2C">
      <w:pPr>
        <w:spacing w:after="0" w:line="360" w:lineRule="auto"/>
        <w:ind w:firstLine="720"/>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[PONER IMAGEN NUESTRA]</w:t>
      </w:r>
    </w:p>
    <w:p w14:paraId="246D0008"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Esta imagen es construida </w:t>
      </w:r>
      <w:r w:rsidR="00576F2C" w:rsidRPr="005B677C">
        <w:rPr>
          <w:rFonts w:eastAsia="Times New Roman" w:cs="Arial"/>
          <w:color w:val="404040" w:themeColor="text1" w:themeTint="BF"/>
          <w:lang w:val="es-ES_tradnl" w:eastAsia="es-AR"/>
        </w:rPr>
        <w:t>línea</w:t>
      </w:r>
      <w:r w:rsidRPr="005B677C">
        <w:rPr>
          <w:rFonts w:eastAsia="Times New Roman" w:cs="Arial"/>
          <w:color w:val="404040" w:themeColor="text1" w:themeTint="BF"/>
          <w:lang w:val="es-ES_tradnl" w:eastAsia="es-AR"/>
        </w:rPr>
        <w:t xml:space="preserve"> por </w:t>
      </w:r>
      <w:r w:rsidR="00576F2C" w:rsidRPr="005B677C">
        <w:rPr>
          <w:rFonts w:eastAsia="Times New Roman" w:cs="Arial"/>
          <w:color w:val="404040" w:themeColor="text1" w:themeTint="BF"/>
          <w:lang w:val="es-ES_tradnl" w:eastAsia="es-AR"/>
        </w:rPr>
        <w:t>línea</w:t>
      </w:r>
      <w:r w:rsidRPr="005B677C">
        <w:rPr>
          <w:rFonts w:eastAsia="Times New Roman" w:cs="Arial"/>
          <w:color w:val="404040" w:themeColor="text1" w:themeTint="BF"/>
          <w:lang w:val="es-ES_tradnl" w:eastAsia="es-AR"/>
        </w:rPr>
        <w:t xml:space="preserve"> por estos puntos. Como se dijo anteriormente, este tipo de modo es el que nos interesa a nosotros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14:paraId="04A7081B"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 se basa en el modo A </w:t>
      </w:r>
      <w:proofErr w:type="spellStart"/>
      <w:r w:rsidRPr="005B677C">
        <w:rPr>
          <w:rFonts w:eastAsia="Times New Roman" w:cs="Arial"/>
          <w:color w:val="404040" w:themeColor="text1" w:themeTint="BF"/>
          <w:lang w:val="es-ES_tradnl" w:eastAsia="es-AR"/>
        </w:rPr>
        <w:t>a</w:t>
      </w:r>
      <w:proofErr w:type="spellEnd"/>
      <w:r w:rsidRPr="005B677C">
        <w:rPr>
          <w:rFonts w:eastAsia="Times New Roman" w:cs="Arial"/>
          <w:color w:val="404040" w:themeColor="text1" w:themeTint="BF"/>
          <w:lang w:val="es-ES_tradnl" w:eastAsia="es-AR"/>
        </w:rPr>
        <w:t xml:space="preserve"> través del tiempo obteniendo como resultado varias líneas consecutivas a través del tiempo. Para el caso de un estudio cardiológico se utiliza en la obtención de información cardíaca y el tiempo preciso del movimiento vascular.</w:t>
      </w:r>
    </w:p>
    <w:p w14:paraId="16EE9514"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movimiento de sangre genera un cambio en la frecuencia </w:t>
      </w:r>
      <w:proofErr w:type="spellStart"/>
      <w:r w:rsidRPr="005B677C">
        <w:rPr>
          <w:rFonts w:eastAsia="Times New Roman" w:cs="Arial"/>
          <w:color w:val="404040" w:themeColor="text1" w:themeTint="BF"/>
          <w:lang w:val="es-ES_tradnl" w:eastAsia="es-AR"/>
        </w:rPr>
        <w:t>Doppler</w:t>
      </w:r>
      <w:proofErr w:type="spellEnd"/>
      <w:r w:rsidRPr="005B677C">
        <w:rPr>
          <w:rFonts w:eastAsia="Times New Roman" w:cs="Arial"/>
          <w:color w:val="404040" w:themeColor="text1" w:themeTint="BF"/>
          <w:lang w:val="es-ES_tradnl" w:eastAsia="es-AR"/>
        </w:rPr>
        <w:t xml:space="preserve">, detectado por la alteración en el tono de las ondas acústicas reflejadas que provoca el movimiento de las células rojas (esta frecuencia se puede utilizar también para calcular la velocidad del movimiento de la sangre mediante la ecuación de </w:t>
      </w:r>
      <w:proofErr w:type="spellStart"/>
      <w:r w:rsidRPr="005B677C">
        <w:rPr>
          <w:rFonts w:eastAsia="Times New Roman" w:cs="Arial"/>
          <w:color w:val="404040" w:themeColor="text1" w:themeTint="BF"/>
          <w:lang w:val="es-ES_tradnl" w:eastAsia="es-AR"/>
        </w:rPr>
        <w:t>Doppler</w:t>
      </w:r>
      <w:proofErr w:type="spellEnd"/>
      <w:r w:rsidRPr="005B677C">
        <w:rPr>
          <w:rFonts w:eastAsia="Times New Roman" w:cs="Arial"/>
          <w:color w:val="404040" w:themeColor="text1" w:themeTint="BF"/>
          <w:lang w:val="es-ES_tradnl" w:eastAsia="es-AR"/>
        </w:rPr>
        <w:t>). Este tipo de estudio se puede combinar con el B-</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 (que es lo que se hace hoy en día) por lo que de esta manera: con la ecografía convencional de brillo se muestran las estructuras de los vasos sanguíneos y mediante </w:t>
      </w:r>
      <w:proofErr w:type="spellStart"/>
      <w:r w:rsidRPr="005B677C">
        <w:rPr>
          <w:rFonts w:eastAsia="Times New Roman" w:cs="Arial"/>
          <w:color w:val="404040" w:themeColor="text1" w:themeTint="BF"/>
          <w:lang w:val="es-ES_tradnl" w:eastAsia="es-AR"/>
        </w:rPr>
        <w:t>Doppler</w:t>
      </w:r>
      <w:proofErr w:type="spellEnd"/>
      <w:r w:rsidRPr="005B677C">
        <w:rPr>
          <w:rFonts w:eastAsia="Times New Roman" w:cs="Arial"/>
          <w:color w:val="404040" w:themeColor="text1" w:themeTint="BF"/>
          <w:lang w:val="es-ES_tradnl" w:eastAsia="es-AR"/>
        </w:rPr>
        <w:t xml:space="preserve"> se muestra el movimiento de las células rojas de la sangre a través de los vasos y el sonido de los cambios de frecuencia (ultrasonido doble/</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w:t>
      </w:r>
    </w:p>
    <w:p w14:paraId="59D9EC9E" w14:textId="77777777" w:rsidR="00952C83" w:rsidRPr="005B677C" w:rsidRDefault="00952C83"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el ultrasonido por color, cada pixel es monitoreado para saber si hubo algún cambio en el efecto </w:t>
      </w:r>
      <w:proofErr w:type="spellStart"/>
      <w:r w:rsidRPr="005B677C">
        <w:rPr>
          <w:rFonts w:eastAsia="Times New Roman" w:cs="Arial"/>
          <w:color w:val="404040" w:themeColor="text1" w:themeTint="BF"/>
          <w:lang w:val="es-ES_tradnl" w:eastAsia="es-AR"/>
        </w:rPr>
        <w:t>Doppler</w:t>
      </w:r>
      <w:proofErr w:type="spellEnd"/>
      <w:r w:rsidRPr="005B677C">
        <w:rPr>
          <w:rFonts w:eastAsia="Times New Roman" w:cs="Arial"/>
          <w:color w:val="404040" w:themeColor="text1" w:themeTint="BF"/>
          <w:lang w:val="es-ES_tradnl" w:eastAsia="es-AR"/>
        </w:rPr>
        <w:t xml:space="preserve">. Usando esta técnica el movimiento de las células rojas se refleja mediante el color. El resultado es una imagen que resulta de la superposición de la imagen color sobre la obtenida por el modo B. </w:t>
      </w:r>
      <w:bookmarkStart w:id="16" w:name="ff"/>
      <w:bookmarkEnd w:id="16"/>
    </w:p>
    <w:p w14:paraId="185746C3" w14:textId="77777777" w:rsidR="00576F2C" w:rsidRPr="005B677C" w:rsidRDefault="00576F2C"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w:t>
      </w:r>
      <w:proofErr w:type="spellStart"/>
      <w:r w:rsidRPr="005B677C">
        <w:rPr>
          <w:rFonts w:eastAsia="Times New Roman" w:cs="Arial"/>
          <w:color w:val="404040" w:themeColor="text1" w:themeTint="BF"/>
          <w:lang w:val="es-ES_tradnl" w:eastAsia="es-AR"/>
        </w:rPr>
        <w:t>Despeckle</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Filtering</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Algorithms</w:t>
      </w:r>
      <w:proofErr w:type="spellEnd"/>
      <w:r w:rsidRPr="005B677C">
        <w:rPr>
          <w:rFonts w:eastAsia="Times New Roman" w:cs="Arial"/>
          <w:color w:val="404040" w:themeColor="text1" w:themeTint="BF"/>
          <w:lang w:val="es-ES_tradnl" w:eastAsia="es-AR"/>
        </w:rPr>
        <w:t xml:space="preserve"> and Software </w:t>
      </w:r>
      <w:proofErr w:type="spellStart"/>
      <w:r w:rsidRPr="005B677C">
        <w:rPr>
          <w:rFonts w:eastAsia="Times New Roman" w:cs="Arial"/>
          <w:color w:val="404040" w:themeColor="text1" w:themeTint="BF"/>
          <w:lang w:val="es-ES_tradnl" w:eastAsia="es-AR"/>
        </w:rPr>
        <w:t>for</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Imaging</w:t>
      </w:r>
      <w:proofErr w:type="spellEnd"/>
      <w:r w:rsidRPr="005B677C">
        <w:rPr>
          <w:rFonts w:eastAsia="Times New Roman" w:cs="Arial"/>
          <w:color w:val="404040" w:themeColor="text1" w:themeTint="BF"/>
          <w:lang w:val="es-ES_tradnl" w:eastAsia="es-AR"/>
        </w:rPr>
        <w:t>]</w:t>
      </w:r>
    </w:p>
    <w:p w14:paraId="796CD1A0" w14:textId="77777777" w:rsidR="00952C83" w:rsidRPr="005B677C" w:rsidRDefault="00C430D1" w:rsidP="0067487F">
      <w:pPr>
        <w:pStyle w:val="Heading3"/>
        <w:rPr>
          <w:rFonts w:eastAsia="Times New Roman"/>
          <w:lang w:val="es-ES_tradnl" w:eastAsia="es-AR"/>
        </w:rPr>
      </w:pPr>
      <w:bookmarkStart w:id="17" w:name="_Toc390072447"/>
      <w:r w:rsidRPr="005B677C">
        <w:rPr>
          <w:rFonts w:eastAsia="Times New Roman"/>
          <w:lang w:val="es-ES_tradnl" w:eastAsia="es-AR"/>
        </w:rPr>
        <w:t>2.</w:t>
      </w:r>
      <w:r w:rsidR="0067487F" w:rsidRPr="005B677C">
        <w:rPr>
          <w:rFonts w:eastAsia="Times New Roman"/>
          <w:lang w:val="es-ES_tradnl" w:eastAsia="es-AR"/>
        </w:rPr>
        <w:t>2.</w:t>
      </w:r>
      <w:r w:rsidR="0013264D" w:rsidRPr="005B677C">
        <w:rPr>
          <w:rFonts w:eastAsia="Times New Roman"/>
          <w:lang w:val="es-ES_tradnl" w:eastAsia="es-AR"/>
        </w:rPr>
        <w:t>2</w:t>
      </w:r>
      <w:r w:rsidRPr="005B677C">
        <w:rPr>
          <w:rFonts w:eastAsia="Times New Roman"/>
          <w:lang w:val="es-ES_tradnl" w:eastAsia="es-AR"/>
        </w:rPr>
        <w:t xml:space="preserve"> </w:t>
      </w:r>
      <w:r w:rsidR="0013264D" w:rsidRPr="005B677C">
        <w:rPr>
          <w:rFonts w:eastAsia="Times New Roman"/>
          <w:lang w:val="es-ES_tradnl" w:eastAsia="es-AR"/>
        </w:rPr>
        <w:t>Principios físicos y tecnológicos del ultrasonido y sus limitaciones</w:t>
      </w:r>
      <w:r w:rsidR="00576F2C" w:rsidRPr="005B677C">
        <w:rPr>
          <w:rFonts w:eastAsia="Times New Roman"/>
          <w:lang w:val="es-ES_tradnl" w:eastAsia="es-AR"/>
        </w:rPr>
        <w:t xml:space="preserve"> </w:t>
      </w:r>
      <w:bookmarkEnd w:id="17"/>
    </w:p>
    <w:p w14:paraId="5EB2ED52" w14:textId="77777777" w:rsidR="00576F2C" w:rsidRPr="005B677C" w:rsidRDefault="00576F2C" w:rsidP="00576F2C">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Dado que trabajaremos con imágenes obtenidas por el B-</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 estudiaremos la variabilidad que existe entre las mismas, aun usando el mismo equipo y la misma configuración. Las causas de esto son descritas a continuación:</w:t>
      </w:r>
    </w:p>
    <w:p w14:paraId="114748E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difracción y efectos geométricos, donde la tecnología de composición espacial puede ser usada para corregir la imagen.</w:t>
      </w:r>
    </w:p>
    <w:p w14:paraId="76C528F3"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La diferencia entre la profundidad e intervención de los tejidos que existe entre los diferentes pacientes por lo que se deben aplicar técnicas de normalización para estandarizar la imagen.</w:t>
      </w:r>
    </w:p>
    <w:p w14:paraId="04C0DA5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w:t>
      </w:r>
      <w:proofErr w:type="spellStart"/>
      <w:r w:rsidRPr="005B677C">
        <w:rPr>
          <w:rFonts w:eastAsia="Times New Roman" w:cs="Arial"/>
          <w:color w:val="404040" w:themeColor="text1" w:themeTint="BF"/>
          <w:lang w:val="es-ES_tradnl" w:eastAsia="es-AR"/>
        </w:rPr>
        <w:t>Speckle</w:t>
      </w:r>
      <w:proofErr w:type="spellEnd"/>
      <w:r w:rsidRPr="005B677C">
        <w:rPr>
          <w:rFonts w:eastAsia="Times New Roman" w:cs="Arial"/>
          <w:color w:val="404040" w:themeColor="text1" w:themeTint="BF"/>
          <w:lang w:val="es-ES_tradnl" w:eastAsia="es-AR"/>
        </w:rPr>
        <w:t xml:space="preserv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14:paraId="75859412"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Bajo contraste de la íntima media o los bordes de la placa y un tamaño muy pequeño de la misma, lo que resultaría en una lectura muy difícil de la imagen. </w:t>
      </w:r>
    </w:p>
    <w:p w14:paraId="208E6D87"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Debido a los efectos de sombra hay un falso efecto de que no se recibe o es muy bajo el eco recibido. Esto provoca que no se reconozcan ciertas estructuras como la íntima media o la misma placa.</w:t>
      </w:r>
    </w:p>
    <w:p w14:paraId="130C989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baja señal debido al ruido en algunos componentes que no reproducen eco, puede provocar cierta dificultad al encontrar la placa en la carótida o en cualquier otro tejido que se esté investigando (esta dificultad puede superarse si se aplica el modo color).</w:t>
      </w:r>
    </w:p>
    <w:p w14:paraId="65472D80"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imágenes evaluadas por un mismo profesional en diferentes ocasiones o estas mismas imágenes evaluadas por diferentes profesionales varía</w:t>
      </w:r>
      <w:r w:rsidR="0013264D" w:rsidRPr="005B677C">
        <w:rPr>
          <w:rFonts w:eastAsia="Times New Roman" w:cs="Arial"/>
          <w:color w:val="404040" w:themeColor="text1" w:themeTint="BF"/>
          <w:lang w:val="es-ES_tradnl" w:eastAsia="es-AR"/>
        </w:rPr>
        <w:t>.</w:t>
      </w:r>
    </w:p>
    <w:p w14:paraId="76A9745E" w14:textId="77777777" w:rsidR="0013264D" w:rsidRPr="005B677C" w:rsidRDefault="0013264D" w:rsidP="0013264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Asimismo, debemos tener conocer los principios físicos y tecnológicos del ultrasonido para así </w:t>
      </w:r>
      <w:r w:rsidR="00CC15D2" w:rsidRPr="005B677C">
        <w:rPr>
          <w:rFonts w:eastAsia="Times New Roman" w:cs="Arial"/>
          <w:color w:val="404040" w:themeColor="text1" w:themeTint="BF"/>
          <w:lang w:val="es-ES_tradnl" w:eastAsia="es-AR"/>
        </w:rPr>
        <w:t xml:space="preserve">obtener mejores imágenes a la hora de realizar un estudio de la carótida. En primer lugar, los lentes 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debemos tener en cuenta que la potencia del haz de ultrasonido decrece a medida que la profundidad del objeto al </w:t>
      </w:r>
      <w:r w:rsidR="007457DD" w:rsidRPr="005B677C">
        <w:rPr>
          <w:rFonts w:eastAsia="Times New Roman" w:cs="Arial"/>
          <w:color w:val="404040" w:themeColor="text1" w:themeTint="BF"/>
          <w:lang w:val="es-ES_tradnl" w:eastAsia="es-AR"/>
        </w:rPr>
        <w:t>que se lo expone es mayor, haciendo más oscura la parte más lejana.</w:t>
      </w:r>
      <w:r w:rsidR="00820925" w:rsidRPr="005B677C">
        <w:rPr>
          <w:rFonts w:eastAsia="Times New Roman" w:cs="Arial"/>
          <w:color w:val="404040" w:themeColor="text1" w:themeTint="BF"/>
          <w:lang w:val="es-ES_tradnl" w:eastAsia="es-AR"/>
        </w:rPr>
        <w:t xml:space="preserve"> En consecuencia, la frecuencia de “punto de prueba” tiene una relación directa con la resolución, y una relación inversa a la profundidad de penetración del ultrasonido. Finalmente,</w:t>
      </w:r>
      <w:r w:rsidR="009E6971" w:rsidRPr="005B677C">
        <w:rPr>
          <w:rFonts w:eastAsia="Times New Roman" w:cs="Arial"/>
          <w:color w:val="404040" w:themeColor="text1" w:themeTint="BF"/>
          <w:lang w:val="es-ES_tradnl" w:eastAsia="es-AR"/>
        </w:rPr>
        <w:t xml:space="preserve"> tenemos dos opciones a la hora de elegir la tecnología de emisión de ondas de ultrasonido: los transductores lineales y los monitores por sectores.</w:t>
      </w:r>
      <w:r w:rsidR="00820925"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00820925" w:rsidRPr="005B677C">
        <w:rPr>
          <w:rFonts w:eastAsia="Times New Roman" w:cs="Arial"/>
          <w:color w:val="404040" w:themeColor="text1" w:themeTint="BF"/>
          <w:lang w:val="es-ES_tradnl" w:eastAsia="es-AR"/>
        </w:rPr>
        <w:t xml:space="preserve">os </w:t>
      </w:r>
      <w:r w:rsidR="009E6971" w:rsidRPr="005B677C">
        <w:rPr>
          <w:rFonts w:eastAsia="Times New Roman" w:cs="Arial"/>
          <w:color w:val="404040" w:themeColor="text1" w:themeTint="BF"/>
          <w:lang w:val="es-ES_tradnl" w:eastAsia="es-AR"/>
        </w:rPr>
        <w:t>primeros</w:t>
      </w:r>
      <w:r w:rsidR="00820925" w:rsidRPr="005B677C">
        <w:rPr>
          <w:rFonts w:eastAsia="Times New Roman" w:cs="Arial"/>
          <w:color w:val="404040" w:themeColor="text1" w:themeTint="BF"/>
          <w:lang w:val="es-ES_tradnl" w:eastAsia="es-AR"/>
        </w:rPr>
        <w:t xml:space="preserve"> activan los cristales “</w:t>
      </w:r>
      <w:proofErr w:type="spellStart"/>
      <w:r w:rsidR="00820925" w:rsidRPr="005B677C">
        <w:rPr>
          <w:rFonts w:eastAsia="Times New Roman" w:cs="Arial"/>
          <w:color w:val="404040" w:themeColor="text1" w:themeTint="BF"/>
          <w:lang w:val="es-ES_tradnl" w:eastAsia="es-AR"/>
        </w:rPr>
        <w:t>piezo</w:t>
      </w:r>
      <w:proofErr w:type="spellEnd"/>
      <w:r w:rsidR="00820925" w:rsidRPr="005B677C">
        <w:rPr>
          <w:rFonts w:eastAsia="Times New Roman" w:cs="Arial"/>
          <w:color w:val="404040" w:themeColor="text1" w:themeTint="BF"/>
          <w:lang w:val="es-ES_tradnl" w:eastAsia="es-AR"/>
        </w:rPr>
        <w:t>-eléctricos” simultáneamente, resultando en una propagación sincronizada de la onda de ultrasonido</w:t>
      </w:r>
      <w:r w:rsidR="009E6971" w:rsidRPr="005B677C">
        <w:rPr>
          <w:rFonts w:eastAsia="Times New Roman" w:cs="Arial"/>
          <w:color w:val="404040" w:themeColor="text1" w:themeTint="BF"/>
          <w:lang w:val="es-ES_tradnl" w:eastAsia="es-AR"/>
        </w:rPr>
        <w:t>.</w:t>
      </w:r>
      <w:r w:rsidR="00820925"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00820925" w:rsidRPr="005B677C">
        <w:rPr>
          <w:rFonts w:eastAsia="Times New Roman" w:cs="Arial"/>
          <w:color w:val="404040" w:themeColor="text1" w:themeTint="BF"/>
          <w:lang w:val="es-ES_tradnl" w:eastAsia="es-AR"/>
        </w:rPr>
        <w:t>os monitores por sector activan los cristales secuencialmente en in</w:t>
      </w:r>
      <w:r w:rsidR="009E6971" w:rsidRPr="005B677C">
        <w:rPr>
          <w:rFonts w:eastAsia="Times New Roman" w:cs="Arial"/>
          <w:color w:val="404040" w:themeColor="text1" w:themeTint="BF"/>
          <w:lang w:val="es-ES_tradnl" w:eastAsia="es-AR"/>
        </w:rPr>
        <w:t xml:space="preserve">tervalos de tiempo predefinidos causando cambios asimétricos y la recepción de las ondas distorsionadas. Esto implica que los transductores lineales proveen mejor calidad de </w:t>
      </w:r>
      <w:r w:rsidR="009E6971" w:rsidRPr="005B677C">
        <w:rPr>
          <w:rFonts w:eastAsia="Times New Roman" w:cs="Arial"/>
          <w:color w:val="404040" w:themeColor="text1" w:themeTint="BF"/>
          <w:lang w:val="es-ES_tradnl" w:eastAsia="es-AR"/>
        </w:rPr>
        <w:lastRenderedPageBreak/>
        <w:t xml:space="preserve">imagen para arterias superficiales, mientras que los monitores por sector son mejores para estructuras de gran profundidad y difícil acceso. </w:t>
      </w:r>
    </w:p>
    <w:p w14:paraId="5DE2376D" w14:textId="77777777" w:rsidR="00C430D1" w:rsidRPr="005B677C" w:rsidRDefault="00C430D1" w:rsidP="00576F2C">
      <w:pPr>
        <w:pStyle w:val="Heading2"/>
        <w:rPr>
          <w:rFonts w:eastAsia="Times New Roman"/>
          <w:lang w:val="es-ES_tradnl" w:eastAsia="es-AR"/>
        </w:rPr>
      </w:pPr>
      <w:bookmarkStart w:id="18" w:name="_Toc390072448"/>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 Procesamiento de las imágenes de ultrasonido</w:t>
      </w:r>
      <w:bookmarkEnd w:id="18"/>
      <w:r w:rsidRPr="005B677C">
        <w:rPr>
          <w:rFonts w:eastAsia="Times New Roman"/>
          <w:lang w:val="es-ES_tradnl" w:eastAsia="es-AR"/>
        </w:rPr>
        <w:t xml:space="preserve"> </w:t>
      </w:r>
    </w:p>
    <w:p w14:paraId="4A754569" w14:textId="77777777" w:rsidR="00576F2C" w:rsidRPr="005B677C" w:rsidRDefault="00C430D1" w:rsidP="00C430D1">
      <w:pPr>
        <w:pStyle w:val="Heading3"/>
        <w:rPr>
          <w:rFonts w:eastAsia="Times New Roman"/>
          <w:lang w:val="es-ES_tradnl" w:eastAsia="es-AR"/>
        </w:rPr>
      </w:pPr>
      <w:bookmarkStart w:id="19" w:name="_Toc390072449"/>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.1 </w:t>
      </w:r>
      <w:r w:rsidR="00576F2C" w:rsidRPr="005B677C">
        <w:rPr>
          <w:rFonts w:eastAsia="Times New Roman"/>
          <w:lang w:val="es-ES_tradnl" w:eastAsia="es-AR"/>
        </w:rPr>
        <w:t xml:space="preserve">Ruido </w:t>
      </w:r>
      <w:proofErr w:type="spellStart"/>
      <w:r w:rsidR="00576F2C" w:rsidRPr="005B677C">
        <w:rPr>
          <w:rFonts w:eastAsia="Times New Roman"/>
          <w:lang w:val="es-ES_tradnl" w:eastAsia="es-AR"/>
        </w:rPr>
        <w:t>Speckle</w:t>
      </w:r>
      <w:bookmarkEnd w:id="19"/>
      <w:proofErr w:type="spellEnd"/>
    </w:p>
    <w:p w14:paraId="0FF4ADCE" w14:textId="77777777" w:rsidR="00576F2C" w:rsidRPr="005B677C" w:rsidRDefault="001F09D0" w:rsidP="001F09D0">
      <w:pPr>
        <w:rPr>
          <w:rFonts w:eastAsia="Times New Roman" w:cs="Arial"/>
          <w:color w:val="404040" w:themeColor="text1" w:themeTint="BF"/>
          <w:lang w:val="es-ES_tradnl" w:eastAsia="es-AR"/>
        </w:rPr>
      </w:pPr>
      <w:r w:rsidRPr="005B677C">
        <w:rPr>
          <w:lang w:val="es-ES_tradnl" w:eastAsia="es-AR"/>
        </w:rPr>
        <w:t xml:space="preserve">El ruido </w:t>
      </w:r>
      <w:proofErr w:type="spellStart"/>
      <w:r w:rsidRPr="005B677C">
        <w:rPr>
          <w:lang w:val="es-ES_tradnl" w:eastAsia="es-AR"/>
        </w:rPr>
        <w:t>Speckle</w:t>
      </w:r>
      <w:proofErr w:type="spellEnd"/>
      <w:r w:rsidRPr="005B677C">
        <w:rPr>
          <w:lang w:val="es-ES_tradnl" w:eastAsia="es-AR"/>
        </w:rPr>
        <w:t xml:space="preserve"> distorsiona y corrompe las imágenes médicas de ultrasonido, </w:t>
      </w:r>
      <w:r w:rsidR="00576F2C" w:rsidRPr="005B677C">
        <w:rPr>
          <w:rFonts w:eastAsia="Times New Roman" w:cs="Arial"/>
          <w:color w:val="404040" w:themeColor="text1" w:themeTint="BF"/>
          <w:lang w:val="es-ES_tradnl" w:eastAsia="es-AR"/>
        </w:rPr>
        <w:t>es un ruido multiplicativo en intensidad y amplitud que degrada la calidad y, por ende, visión normal de las imágenes prov</w:t>
      </w:r>
      <w:r w:rsidRPr="005B677C">
        <w:rPr>
          <w:rFonts w:eastAsia="Times New Roman" w:cs="Arial"/>
          <w:color w:val="404040" w:themeColor="text1" w:themeTint="BF"/>
          <w:lang w:val="es-ES_tradnl" w:eastAsia="es-AR"/>
        </w:rPr>
        <w:t xml:space="preserve">enientes del uso de ultrasonido, aunque también se puede encontrar en imágenes </w:t>
      </w:r>
      <w:r w:rsidR="00576F2C" w:rsidRPr="005B677C">
        <w:rPr>
          <w:rFonts w:eastAsia="Times New Roman" w:cs="Arial"/>
          <w:color w:val="404040" w:themeColor="text1" w:themeTint="BF"/>
          <w:lang w:val="es-ES_tradnl"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 generalmente más difícil de eliminar en una imagen, porque la intensidad del ruido var</w:t>
      </w:r>
      <w:r w:rsidRPr="005B677C">
        <w:rPr>
          <w:rFonts w:eastAsia="Times New Roman" w:cs="Arial"/>
          <w:color w:val="404040" w:themeColor="text1" w:themeTint="BF"/>
          <w:lang w:val="es-ES_tradnl" w:eastAsia="es-AR"/>
        </w:rPr>
        <w:t>í</w:t>
      </w:r>
      <w:r w:rsidR="00576F2C" w:rsidRPr="005B677C">
        <w:rPr>
          <w:rFonts w:eastAsia="Times New Roman" w:cs="Arial"/>
          <w:color w:val="404040" w:themeColor="text1" w:themeTint="BF"/>
          <w:lang w:val="es-ES_tradnl" w:eastAsia="es-AR"/>
        </w:rPr>
        <w:t>a con la intensidad de la señal.</w:t>
      </w:r>
      <w:r w:rsidR="003F61C2" w:rsidRPr="005B677C">
        <w:rPr>
          <w:rFonts w:eastAsia="Times New Roman" w:cs="Arial"/>
          <w:color w:val="404040" w:themeColor="text1" w:themeTint="BF"/>
          <w:lang w:val="es-ES_tradnl"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Aun siendo un especialista experimentado, debido a la presencia de este ruido, es posible que estos no lleguen a conclusiones útiles al analizar simplemente la imagen.</w:t>
      </w:r>
    </w:p>
    <w:p w14:paraId="38BC7773" w14:textId="77777777" w:rsidR="001F09D0" w:rsidRPr="005B677C" w:rsidRDefault="001F09D0" w:rsidP="001F09D0">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un lenguaje menos técnico, </w:t>
      </w:r>
      <w:proofErr w:type="spellStart"/>
      <w:r w:rsidRPr="005B677C">
        <w:rPr>
          <w:rFonts w:eastAsia="Times New Roman" w:cs="Arial"/>
          <w:color w:val="404040" w:themeColor="text1" w:themeTint="BF"/>
          <w:lang w:val="es-ES_tradnl" w:eastAsia="es-AR"/>
        </w:rPr>
        <w:t>speckle</w:t>
      </w:r>
      <w:proofErr w:type="spellEnd"/>
      <w:r w:rsidRPr="005B677C">
        <w:rPr>
          <w:rFonts w:eastAsia="Times New Roman" w:cs="Arial"/>
          <w:color w:val="404040" w:themeColor="text1" w:themeTint="BF"/>
          <w:lang w:val="es-ES_tradnl" w:eastAsia="es-AR"/>
        </w:rPr>
        <w:t xml:space="preserve"> es una interferencia causada por la dispersión múltiple de las ondas de sonido que reduce la calidad general de la imagen creando un efecto de “</w:t>
      </w:r>
      <w:proofErr w:type="spellStart"/>
      <w:r w:rsidRPr="005B677C">
        <w:rPr>
          <w:rFonts w:eastAsia="Times New Roman" w:cs="Arial"/>
          <w:color w:val="404040" w:themeColor="text1" w:themeTint="BF"/>
          <w:lang w:val="es-ES_tradnl" w:eastAsia="es-AR"/>
        </w:rPr>
        <w:t>pixelado</w:t>
      </w:r>
      <w:proofErr w:type="spellEnd"/>
      <w:r w:rsidRPr="005B677C">
        <w:rPr>
          <w:rFonts w:eastAsia="Times New Roman" w:cs="Arial"/>
          <w:color w:val="404040" w:themeColor="text1" w:themeTint="BF"/>
          <w:lang w:val="es-ES_tradnl" w:eastAsia="es-AR"/>
        </w:rPr>
        <w:t>” que es perjudicial tanto para el ojo humano como para la ejecución de los algoritmos de procesamiento de imágenes</w:t>
      </w:r>
      <w:r w:rsidR="003F61C2" w:rsidRPr="005B677C">
        <w:rPr>
          <w:rFonts w:eastAsia="Times New Roman" w:cs="Arial"/>
          <w:color w:val="404040" w:themeColor="text1" w:themeTint="BF"/>
          <w:lang w:val="es-ES_tradnl" w:eastAsia="es-AR"/>
        </w:rPr>
        <w:t>, especialmente en la aplicación de segmentación y detección de bordes</w:t>
      </w:r>
      <w:r w:rsidRPr="005B677C">
        <w:rPr>
          <w:rFonts w:eastAsia="Times New Roman" w:cs="Arial"/>
          <w:color w:val="404040" w:themeColor="text1" w:themeTint="BF"/>
          <w:lang w:val="es-ES_tradnl" w:eastAsia="es-AR"/>
        </w:rPr>
        <w:t xml:space="preserve">. Esto último es de gran importancia en nuestro trabajo ya que implica que </w:t>
      </w:r>
      <w:r w:rsidR="003F61C2" w:rsidRPr="005B677C">
        <w:rPr>
          <w:rFonts w:eastAsia="Times New Roman" w:cs="Arial"/>
          <w:color w:val="404040" w:themeColor="text1" w:themeTint="BF"/>
          <w:lang w:val="es-ES_tradnl" w:eastAsia="es-AR"/>
        </w:rPr>
        <w:t xml:space="preserve">no es un ruido con el sentido que se lo define tradicionalmente en la ingeniería, dado que </w:t>
      </w:r>
      <w:proofErr w:type="spellStart"/>
      <w:r w:rsidR="003F61C2" w:rsidRPr="005B677C">
        <w:rPr>
          <w:rFonts w:eastAsia="Times New Roman" w:cs="Arial"/>
          <w:color w:val="404040" w:themeColor="text1" w:themeTint="BF"/>
          <w:lang w:val="es-ES_tradnl" w:eastAsia="es-AR"/>
        </w:rPr>
        <w:t>speckle</w:t>
      </w:r>
      <w:proofErr w:type="spellEnd"/>
      <w:r w:rsidR="003F61C2" w:rsidRPr="005B677C">
        <w:rPr>
          <w:rFonts w:eastAsia="Times New Roman" w:cs="Arial"/>
          <w:color w:val="404040" w:themeColor="text1" w:themeTint="BF"/>
          <w:lang w:val="es-ES_tradnl" w:eastAsia="es-AR"/>
        </w:rPr>
        <w:t xml:space="preserve"> contiene información de importancia sobre la imagen que se está observando. Por esta razón resulta necesario filtrar este ruido si se desea un mejor funcionamiento de los algoritmos de procesamiento de imágenes aunque se debe tener en cuenta de no perder información pertinente.</w:t>
      </w:r>
    </w:p>
    <w:p w14:paraId="313F58C9" w14:textId="77777777" w:rsidR="00C2259F" w:rsidRPr="005B677C" w:rsidRDefault="00C2259F" w:rsidP="001F09D0">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los filtros de ruido se deben tener en consideración las siguientes limitaciones que se aplican a la gran mayoría de estos:</w:t>
      </w:r>
    </w:p>
    <w:p w14:paraId="663DE0F9" w14:textId="77777777" w:rsidR="00C2259F" w:rsidRPr="005B677C" w:rsidRDefault="00C2259F" w:rsidP="00C2259F">
      <w:pPr>
        <w:pStyle w:val="ListParagraph"/>
        <w:numPr>
          <w:ilvl w:val="0"/>
          <w:numId w:val="24"/>
        </w:num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Estos filtros son sensibles al tamaño y forma de ventana que se seleccione al aplicar el mismo. Si es muy grande, hay un suavizado importante de la imagen donde los pequeños detalles se perderán y los bordes serán borrosos. En cambio, si es muy pequeña, casi no se produce un suavizado de la imagen, por lo que no se reducirá en lo más mínimo el ruido </w:t>
      </w:r>
      <w:proofErr w:type="spellStart"/>
      <w:r w:rsidRPr="005B677C">
        <w:rPr>
          <w:rFonts w:eastAsia="Times New Roman" w:cs="Arial"/>
          <w:color w:val="404040" w:themeColor="text1" w:themeTint="BF"/>
          <w:lang w:val="es-ES_tradnl" w:eastAsia="es-AR"/>
        </w:rPr>
        <w:t>speckle</w:t>
      </w:r>
      <w:proofErr w:type="spellEnd"/>
      <w:r w:rsidRPr="005B677C">
        <w:rPr>
          <w:rFonts w:eastAsia="Times New Roman" w:cs="Arial"/>
          <w:color w:val="404040" w:themeColor="text1" w:themeTint="BF"/>
          <w:lang w:val="es-ES_tradnl" w:eastAsia="es-AR"/>
        </w:rPr>
        <w:t>.</w:t>
      </w:r>
    </w:p>
    <w:p w14:paraId="6EEC9502" w14:textId="77777777" w:rsidR="00C2259F" w:rsidRPr="005B677C" w:rsidRDefault="00C2259F" w:rsidP="00C2259F">
      <w:pPr>
        <w:pStyle w:val="ListParagraph"/>
        <w:numPr>
          <w:ilvl w:val="0"/>
          <w:numId w:val="24"/>
        </w:num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14:paraId="051D64CB" w14:textId="77777777" w:rsidR="003060B5" w:rsidRPr="005B677C" w:rsidRDefault="00C2259F" w:rsidP="003060B5">
      <w:pPr>
        <w:pStyle w:val="ListParagraph"/>
        <w:numPr>
          <w:ilvl w:val="0"/>
          <w:numId w:val="24"/>
        </w:num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no se intensifican los bordes, no se suavizan los mismos ya que el coeficiente de variación es alto, por lo que el ruido </w:t>
      </w:r>
      <w:proofErr w:type="spellStart"/>
      <w:r w:rsidRPr="005B677C">
        <w:rPr>
          <w:rFonts w:eastAsia="Times New Roman" w:cs="Arial"/>
          <w:color w:val="404040" w:themeColor="text1" w:themeTint="BF"/>
          <w:lang w:val="es-ES_tradnl" w:eastAsia="es-AR"/>
        </w:rPr>
        <w:t>speckle</w:t>
      </w:r>
      <w:proofErr w:type="spellEnd"/>
      <w:r w:rsidRPr="005B677C">
        <w:rPr>
          <w:rFonts w:eastAsia="Times New Roman" w:cs="Arial"/>
          <w:color w:val="404040" w:themeColor="text1" w:themeTint="BF"/>
          <w:lang w:val="es-ES_tradnl" w:eastAsia="es-AR"/>
        </w:rPr>
        <w:t xml:space="preserve"> cerca de los bordes permanecerá. </w:t>
      </w:r>
    </w:p>
    <w:p w14:paraId="53B064FC" w14:textId="77777777" w:rsidR="003060B5" w:rsidRPr="005B677C" w:rsidRDefault="003060B5" w:rsidP="003060B5">
      <w:pPr>
        <w:pStyle w:val="ListParagraph"/>
        <w:numPr>
          <w:ilvl w:val="0"/>
          <w:numId w:val="24"/>
        </w:num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Los criterios de evaluación varían según el estudio. Esto representa un punto importante tanto en la reducción del ruido como en la obtención de una imagen útil. A lo que apunta este inciso es que la calidad de la imagen depende, primero del aparato que obtiene la </w:t>
      </w:r>
      <w:r w:rsidRPr="005B677C">
        <w:rPr>
          <w:rFonts w:eastAsia="Times New Roman" w:cs="Arial"/>
          <w:color w:val="404040" w:themeColor="text1" w:themeTint="BF"/>
          <w:lang w:val="es-ES_tradnl" w:eastAsia="es-AR"/>
        </w:rPr>
        <w:lastRenderedPageBreak/>
        <w:t>misma, y luego de la persona que realiza el estudio. Por lo que dependerá del profesional tomar una buena imagen, con poco ruido y en el lugar correcto.</w:t>
      </w:r>
    </w:p>
    <w:p w14:paraId="311EFBF4" w14:textId="77777777" w:rsidR="00576F2C" w:rsidRPr="005B677C" w:rsidRDefault="00576F2C" w:rsidP="00576F2C">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w:t>
      </w:r>
      <w:proofErr w:type="spellStart"/>
      <w:r w:rsidRPr="005B677C">
        <w:rPr>
          <w:rFonts w:eastAsia="Times New Roman" w:cs="Arial"/>
          <w:color w:val="404040" w:themeColor="text1" w:themeTint="BF"/>
          <w:lang w:val="es-ES_tradnl" w:eastAsia="es-AR"/>
        </w:rPr>
        <w:t>Speckle</w:t>
      </w:r>
      <w:proofErr w:type="spellEnd"/>
      <w:r w:rsidRPr="005B677C">
        <w:rPr>
          <w:rFonts w:eastAsia="Times New Roman" w:cs="Arial"/>
          <w:color w:val="404040" w:themeColor="text1" w:themeTint="BF"/>
          <w:lang w:val="es-ES_tradnl" w:eastAsia="es-AR"/>
        </w:rPr>
        <w:t xml:space="preserve"> se puede modelar como un ruido multiplicativo aleatorio, por ejemplo, su desviación estándar es proporcional a su media. Dicho esto se presenta la siguiente fórmula:</w:t>
      </w:r>
    </w:p>
    <w:p w14:paraId="0CB48268" w14:textId="77777777" w:rsidR="00576F2C" w:rsidRPr="005B677C" w:rsidRDefault="00792360" w:rsidP="00576F2C">
      <w:pPr>
        <w:spacing w:after="0" w:line="360" w:lineRule="auto"/>
        <w:jc w:val="both"/>
        <w:rPr>
          <w:rFonts w:ascii="Cambria Math" w:eastAsia="Times New Roman" w:hAnsi="Cambria Math" w:cs="Arial"/>
          <w:color w:val="404040" w:themeColor="text1" w:themeTint="BF"/>
          <w:lang w:val="es-ES_tradnl" w:eastAsia="es-AR"/>
          <w:oMath/>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I</m:t>
              </m:r>
            </m:e>
            <m:sub>
              <m:r>
                <w:rPr>
                  <w:rFonts w:ascii="Cambria Math" w:eastAsia="Times New Roman" w:hAnsi="Cambria Math" w:cs="Arial"/>
                  <w:color w:val="404040" w:themeColor="text1" w:themeTint="BF"/>
                  <w:lang w:val="es-ES_tradnl" w:eastAsia="es-AR"/>
                </w:rPr>
                <m:t>r</m:t>
              </m:r>
            </m:sub>
          </m:sSub>
          <m:r>
            <w:rPr>
              <w:rFonts w:ascii="Cambria Math" w:eastAsia="Times New Roman" w:hAnsi="Cambria Math" w:cs="Arial"/>
              <w:color w:val="404040" w:themeColor="text1" w:themeTint="BF"/>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I</m:t>
              </m:r>
            </m:e>
            <m:sub>
              <m:r>
                <w:rPr>
                  <w:rFonts w:ascii="Cambria Math" w:eastAsia="Times New Roman" w:hAnsi="Cambria Math" w:cs="Arial"/>
                  <w:color w:val="404040" w:themeColor="text1" w:themeTint="BF"/>
                  <w:lang w:val="es-ES_tradnl" w:eastAsia="es-AR"/>
                </w:rPr>
                <m:t>0</m:t>
              </m:r>
            </m:sub>
          </m:sSub>
          <m:r>
            <w:rPr>
              <w:rFonts w:ascii="Cambria Math" w:eastAsia="Times New Roman" w:hAnsi="Cambria Math" w:cs="Arial"/>
              <w:color w:val="404040" w:themeColor="text1" w:themeTint="BF"/>
              <w:lang w:val="es-ES_tradnl" w:eastAsia="es-AR"/>
            </w:rPr>
            <m:t xml:space="preserve"> + n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I</m:t>
              </m:r>
            </m:e>
            <m:sub>
              <m:r>
                <w:rPr>
                  <w:rFonts w:ascii="Cambria Math" w:eastAsia="Times New Roman" w:hAnsi="Cambria Math" w:cs="Arial"/>
                  <w:color w:val="404040" w:themeColor="text1" w:themeTint="BF"/>
                  <w:lang w:val="es-ES_tradnl" w:eastAsia="es-AR"/>
                </w:rPr>
                <m:t>0</m:t>
              </m:r>
            </m:sub>
          </m:sSub>
        </m:oMath>
      </m:oMathPara>
    </w:p>
    <w:p w14:paraId="03FB7D31" w14:textId="77777777" w:rsidR="00576F2C" w:rsidRPr="005B677C" w:rsidRDefault="00576F2C" w:rsidP="00576F2C">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Donde </w:t>
      </w:r>
      <m:oMath>
        <m:r>
          <w:rPr>
            <w:rFonts w:ascii="Cambria Math" w:eastAsia="Times New Roman" w:hAnsi="Cambria Math" w:cs="Arial"/>
            <w:color w:val="404040" w:themeColor="text1" w:themeTint="BF"/>
            <w:lang w:val="es-ES_tradnl" w:eastAsia="es-AR"/>
          </w:rPr>
          <m:t>n</m:t>
        </m:r>
      </m:oMath>
      <w:r w:rsidRPr="005B677C">
        <w:rPr>
          <w:rFonts w:eastAsia="Times New Roman" w:cs="Arial"/>
          <w:color w:val="404040" w:themeColor="text1" w:themeTint="BF"/>
          <w:lang w:val="es-ES_tradnl" w:eastAsia="es-AR"/>
        </w:rPr>
        <w:t xml:space="preserve"> es una distribución uniforme aleatoria con promedio=0 y con una varianza cuadrada que por defecto es 0.04. Io es la imagen original a la que se le agrega el ruido.</w:t>
      </w:r>
    </w:p>
    <w:p w14:paraId="61FE771F" w14:textId="77777777" w:rsidR="003F61C2" w:rsidRPr="005B677C" w:rsidRDefault="003F61C2" w:rsidP="00576F2C">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Finalmente es importante mencionar que los avances en los equipos de ultrasonido hacen necesario nuevas y mejores técnicas de eliminación de ruido </w:t>
      </w:r>
      <w:proofErr w:type="spellStart"/>
      <w:r w:rsidRPr="005B677C">
        <w:rPr>
          <w:rFonts w:eastAsia="Times New Roman" w:cs="Arial"/>
          <w:color w:val="404040" w:themeColor="text1" w:themeTint="BF"/>
          <w:lang w:val="es-ES_tradnl" w:eastAsia="es-AR"/>
        </w:rPr>
        <w:t>speckle</w:t>
      </w:r>
      <w:proofErr w:type="spellEnd"/>
      <w:r w:rsidR="00C2259F" w:rsidRPr="005B677C">
        <w:rPr>
          <w:rFonts w:eastAsia="Times New Roman" w:cs="Arial"/>
          <w:color w:val="404040" w:themeColor="text1" w:themeTint="BF"/>
          <w:lang w:val="es-ES_tradnl" w:eastAsia="es-AR"/>
        </w:rPr>
        <w:t xml:space="preserve"> abriendo un nuevo campo de estudio donde cada día se dedican más y más investigaciones</w:t>
      </w:r>
      <w:r w:rsidRPr="005B677C">
        <w:rPr>
          <w:rFonts w:eastAsia="Times New Roman" w:cs="Arial"/>
          <w:color w:val="404040" w:themeColor="text1" w:themeTint="BF"/>
          <w:lang w:val="es-ES_tradnl" w:eastAsia="es-AR"/>
        </w:rPr>
        <w:t>.</w:t>
      </w:r>
      <w:r w:rsidR="00C2259F" w:rsidRPr="005B677C">
        <w:rPr>
          <w:rFonts w:eastAsia="Times New Roman" w:cs="Arial"/>
          <w:color w:val="404040" w:themeColor="text1" w:themeTint="BF"/>
          <w:lang w:val="es-ES_tradnl" w:eastAsia="es-AR"/>
        </w:rPr>
        <w:t xml:space="preserve"> [</w:t>
      </w:r>
      <w:proofErr w:type="gramStart"/>
      <w:r w:rsidR="00C2259F" w:rsidRPr="005B677C">
        <w:rPr>
          <w:rFonts w:eastAsia="Times New Roman" w:cs="Arial"/>
          <w:color w:val="404040" w:themeColor="text1" w:themeTint="BF"/>
          <w:lang w:val="es-ES_tradnl" w:eastAsia="es-AR"/>
        </w:rPr>
        <w:t>libro</w:t>
      </w:r>
      <w:proofErr w:type="gramEnd"/>
      <w:r w:rsidR="00C2259F" w:rsidRPr="005B677C">
        <w:rPr>
          <w:rFonts w:eastAsia="Times New Roman" w:cs="Arial"/>
          <w:color w:val="404040" w:themeColor="text1" w:themeTint="BF"/>
          <w:lang w:val="es-ES_tradnl" w:eastAsia="es-AR"/>
        </w:rPr>
        <w:t xml:space="preserve"> y 2005]</w:t>
      </w:r>
    </w:p>
    <w:p w14:paraId="7A2CD48C" w14:textId="77777777" w:rsidR="001A24C5" w:rsidRPr="005B677C" w:rsidRDefault="001A24C5" w:rsidP="001A24C5">
      <w:pPr>
        <w:pStyle w:val="Heading2"/>
        <w:rPr>
          <w:rFonts w:eastAsia="Times New Roman"/>
          <w:lang w:val="es-ES_tradnl" w:eastAsia="es-AR"/>
        </w:rPr>
      </w:pPr>
      <w:r w:rsidRPr="005B677C">
        <w:rPr>
          <w:rFonts w:eastAsia="Times New Roman"/>
          <w:lang w:val="es-ES_tradnl" w:eastAsia="es-AR"/>
        </w:rPr>
        <w:t>2.4  Tecnicas de Segmentacion</w:t>
      </w:r>
    </w:p>
    <w:p w14:paraId="24E2FB7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14:paraId="32D5E0C5"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algoritmos de segmentación se basan en una de estas dos propiedades básicas de los valores del nivel de gris: discontinuidad o similitud entre los niveles de gris de pixeles vecinos.</w:t>
      </w:r>
    </w:p>
    <w:p w14:paraId="521CA58E"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Discontinuidad</w:t>
      </w:r>
      <w:r w:rsidRPr="005B677C">
        <w:rPr>
          <w:rFonts w:eastAsia="Times New Roman" w:cs="Arial"/>
          <w:color w:val="404040" w:themeColor="text1" w:themeTint="BF"/>
          <w:lang w:val="es-ES_tradnl" w:eastAsia="es-AR"/>
        </w:rPr>
        <w:t>: Se divide la imagen basándose en cambios bruscos de nivel de gris. En base a esto, se puede aplicar detección de puntos aislados, detección de líneas y detección de bordes.</w:t>
      </w:r>
    </w:p>
    <w:p w14:paraId="30081712"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Similitud</w:t>
      </w:r>
      <w:r w:rsidRPr="005B677C">
        <w:rPr>
          <w:rFonts w:eastAsia="Times New Roman" w:cs="Arial"/>
          <w:color w:val="404040" w:themeColor="text1" w:themeTint="BF"/>
          <w:lang w:val="es-ES_tradnl" w:eastAsia="es-AR"/>
        </w:rPr>
        <w:t>: Se divide la imagen basándose en la búsqueda de zonas que tengan valores similares, conforme a unos criterios prefijados. Se pueden utilizar métodos del estilo de crecimiento de región (</w:t>
      </w:r>
      <w:proofErr w:type="spellStart"/>
      <w:r w:rsidRPr="005B677C">
        <w:rPr>
          <w:rFonts w:eastAsia="Times New Roman" w:cs="Arial"/>
          <w:color w:val="404040" w:themeColor="text1" w:themeTint="BF"/>
          <w:lang w:val="es-ES_tradnl" w:eastAsia="es-AR"/>
        </w:rPr>
        <w:t>region</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growing</w:t>
      </w:r>
      <w:proofErr w:type="spellEnd"/>
      <w:r w:rsidRPr="005B677C">
        <w:rPr>
          <w:rFonts w:eastAsia="Times New Roman" w:cs="Arial"/>
          <w:color w:val="404040" w:themeColor="text1" w:themeTint="BF"/>
          <w:lang w:val="es-ES_tradnl" w:eastAsia="es-AR"/>
        </w:rPr>
        <w:t xml:space="preserve">), como también </w:t>
      </w:r>
      <w:proofErr w:type="spellStart"/>
      <w:r w:rsidRPr="005B677C">
        <w:rPr>
          <w:rFonts w:eastAsia="Times New Roman" w:cs="Arial"/>
          <w:color w:val="404040" w:themeColor="text1" w:themeTint="BF"/>
          <w:lang w:val="es-ES_tradnl" w:eastAsia="es-AR"/>
        </w:rPr>
        <w:t>umbralización</w:t>
      </w:r>
      <w:proofErr w:type="spellEnd"/>
      <w:r w:rsidRPr="005B677C">
        <w:rPr>
          <w:rFonts w:eastAsia="Times New Roman" w:cs="Arial"/>
          <w:color w:val="404040" w:themeColor="text1" w:themeTint="BF"/>
          <w:lang w:val="es-ES_tradnl" w:eastAsia="es-AR"/>
        </w:rPr>
        <w:t>.</w:t>
      </w:r>
    </w:p>
    <w:p w14:paraId="4169E940"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este trabajo, nos centraremos en la detección de bordes de una imagen digital en escala de grises.</w:t>
      </w:r>
    </w:p>
    <w:p w14:paraId="172622AE"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[http://alojamientos.us.es/gtocoma/pid/tema4.pdf]</w:t>
      </w:r>
    </w:p>
    <w:p w14:paraId="2D0D2C4D"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idea que subyace en la mayor parte de las </w:t>
      </w:r>
      <w:proofErr w:type="spellStart"/>
      <w:r w:rsidRPr="005B677C">
        <w:rPr>
          <w:rFonts w:eastAsia="Times New Roman" w:cs="Arial"/>
          <w:color w:val="404040" w:themeColor="text1" w:themeTint="BF"/>
          <w:lang w:val="es-ES_tradnl" w:eastAsia="es-AR"/>
        </w:rPr>
        <w:t>tecnicas</w:t>
      </w:r>
      <w:proofErr w:type="spellEnd"/>
      <w:r w:rsidRPr="005B677C">
        <w:rPr>
          <w:rFonts w:eastAsia="Times New Roman" w:cs="Arial"/>
          <w:color w:val="404040" w:themeColor="text1" w:themeTint="BF"/>
          <w:lang w:val="es-ES_tradnl" w:eastAsia="es-AR"/>
        </w:rPr>
        <w:t xml:space="preserve"> de </w:t>
      </w:r>
      <w:proofErr w:type="spellStart"/>
      <w:r w:rsidRPr="005B677C">
        <w:rPr>
          <w:rFonts w:eastAsia="Times New Roman" w:cs="Arial"/>
          <w:color w:val="404040" w:themeColor="text1" w:themeTint="BF"/>
          <w:lang w:val="es-ES_tradnl" w:eastAsia="es-AR"/>
        </w:rPr>
        <w:t>deteccion</w:t>
      </w:r>
      <w:proofErr w:type="spellEnd"/>
      <w:r w:rsidRPr="005B677C">
        <w:rPr>
          <w:rFonts w:eastAsia="Times New Roman" w:cs="Arial"/>
          <w:color w:val="404040" w:themeColor="text1" w:themeTint="BF"/>
          <w:lang w:val="es-ES_tradnl" w:eastAsia="es-AR"/>
        </w:rPr>
        <w:t xml:space="preserve"> de bordes es el cálculo de un operador local de derivación ya que un píxel pertenece a un borde si se produce un cambio brusco entre niveles de grises con sus vecinos.</w:t>
      </w:r>
    </w:p>
    <w:p w14:paraId="6D695D90"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Existen dos clases de detectores de bordes. Los primeros son los detectores en los cuales no se tiene ninguna información a priori de la escena a analizar, ni del posicionamiento de los bordes. Esta clase de detectores autónomos son muy flexibles, ya que no están limitados solamente a un tipo </w:t>
      </w:r>
      <w:r w:rsidRPr="005B677C">
        <w:rPr>
          <w:rFonts w:eastAsia="Times New Roman" w:cs="Arial"/>
          <w:color w:val="404040" w:themeColor="text1" w:themeTint="BF"/>
          <w:lang w:val="es-ES_tradnl" w:eastAsia="es-AR"/>
        </w:rPr>
        <w:lastRenderedPageBreak/>
        <w:t>particular de imágenes. Para su funcionamiento, se basan en el principio de procesamiento local: la única forma que tienen de detectar un borde es en base a las intensidades de los pixeles vecinos.</w:t>
      </w:r>
    </w:p>
    <w:p w14:paraId="7E37441C"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14:paraId="293CEE7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[http://citeseerx.ist.psu.edu/viewdoc/download?doi=10.1.1.27.1821&amp;rep=rep1&amp;type=pdf]</w:t>
      </w:r>
    </w:p>
    <w:p w14:paraId="219534A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14:paraId="7411DA4F"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ideal:</w:t>
      </w:r>
      <w:r w:rsidRPr="005B677C">
        <w:rPr>
          <w:rFonts w:eastAsia="Times New Roman" w:cs="Arial"/>
          <w:color w:val="404040" w:themeColor="text1" w:themeTint="BF"/>
          <w:lang w:val="es-ES_tradnl" w:eastAsia="es-AR"/>
        </w:rPr>
        <w:t xml:space="preserve"> forman un camino de un pixel de ancho, en los que se produce, perpendicularmente, un cambio en el nivel de gris.</w:t>
      </w:r>
    </w:p>
    <w:p w14:paraId="6BF0FB43" w14:textId="77777777" w:rsidR="001A24C5" w:rsidRPr="005B677C" w:rsidRDefault="001A24C5" w:rsidP="001A24C5">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5EF9D7A4" wp14:editId="31D29382">
            <wp:extent cx="2305050" cy="1612900"/>
            <wp:effectExtent l="0" t="0" r="0" b="6350"/>
            <wp:docPr id="22"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14:paraId="16E42F34" w14:textId="77777777" w:rsidR="001A24C5" w:rsidRPr="005B677C" w:rsidRDefault="001A24C5" w:rsidP="001A24C5">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00B90F14"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5</w:t>
      </w:r>
      <w:r w:rsidRPr="005B677C">
        <w:rPr>
          <w:lang w:val="es-ES_tradnl"/>
        </w:rPr>
        <w:fldChar w:fldCharType="end"/>
      </w:r>
    </w:p>
    <w:p w14:paraId="4AF3AD17" w14:textId="77777777"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014424F9"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rampa:</w:t>
      </w:r>
      <w:r w:rsidRPr="005B677C">
        <w:rPr>
          <w:rFonts w:eastAsia="Times New Roman" w:cs="Arial"/>
          <w:color w:val="404040" w:themeColor="text1" w:themeTint="BF"/>
          <w:lang w:val="es-ES_tradnl" w:eastAsia="es-AR"/>
        </w:rPr>
        <w:t xml:space="preserve"> forman un conjunto de pixeles conexos en los que se produce, en una determinada dirección, una variación gradual en el nivel de gris.</w:t>
      </w:r>
    </w:p>
    <w:p w14:paraId="2E4B213A" w14:textId="77777777" w:rsidR="001A24C5" w:rsidRPr="005B677C" w:rsidRDefault="001A24C5" w:rsidP="001A24C5">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7671AF66" wp14:editId="0262DFB5">
            <wp:extent cx="2266950" cy="1593850"/>
            <wp:effectExtent l="0" t="0" r="0" b="6350"/>
            <wp:docPr id="24"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14:paraId="13466D77" w14:textId="77777777" w:rsidR="001A24C5" w:rsidRPr="005B677C" w:rsidRDefault="001A24C5" w:rsidP="001A24C5">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00B90F14"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6</w:t>
      </w:r>
      <w:r w:rsidRPr="005B677C">
        <w:rPr>
          <w:lang w:val="es-ES_tradnl"/>
        </w:rPr>
        <w:fldChar w:fldCharType="end"/>
      </w:r>
    </w:p>
    <w:p w14:paraId="0FE22079" w14:textId="77777777" w:rsidR="001A24C5" w:rsidRPr="005B677C" w:rsidRDefault="001A24C5" w:rsidP="001A24C5">
      <w:pPr>
        <w:spacing w:after="0" w:line="36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7104808F"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general, no hay forma de conocer si los pixeles detectados como parte del borde son correctos o no (intuitivamente hablando). Existen casos los cuales se denominan falso positivo, en el que el detector devuelve un pixel cuando en realidad no pertenecería a ningún borde, y un falso negativo, en el que el detector no devuelve un pixel cuando en realidad pertenecía a un borde.</w:t>
      </w:r>
    </w:p>
    <w:p w14:paraId="54C4D1CA"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14:paraId="1DB120E8" w14:textId="77777777" w:rsidR="001A24C5" w:rsidRPr="005B677C" w:rsidRDefault="001A24C5" w:rsidP="001A24C5">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262CDBC7" wp14:editId="21F81D8A">
            <wp:extent cx="2584450" cy="965200"/>
            <wp:effectExtent l="0" t="0" r="6350" b="6350"/>
            <wp:docPr id="26"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14:paraId="2F4814B0"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proceso de determinar si un punto es borde o no lo da si el valor del módulo del gradiente supera o no a un valor de umbral dado, calculando el módulo como </w:t>
      </w:r>
      <m:oMath>
        <m:r>
          <w:rPr>
            <w:rFonts w:ascii="Cambria Math" w:eastAsia="Times New Roman" w:hAnsi="Cambria Math" w:cs="Arial"/>
            <w:color w:val="404040" w:themeColor="text1" w:themeTint="BF"/>
            <w:lang w:val="es-ES_tradnl" w:eastAsia="es-AR"/>
          </w:rPr>
          <m:t xml:space="preserve">|G| = </m:t>
        </m:r>
        <m:rad>
          <m:radPr>
            <m:degHide m:val="1"/>
            <m:ctrlPr>
              <w:rPr>
                <w:rFonts w:ascii="Cambria Math" w:eastAsia="Times New Roman" w:hAnsi="Cambria Math" w:cs="Arial"/>
                <w:i/>
                <w:color w:val="404040" w:themeColor="text1" w:themeTint="BF"/>
                <w:lang w:val="es-ES_tradnl" w:eastAsia="es-AR"/>
              </w:rPr>
            </m:ctrlPr>
          </m:radPr>
          <m:deg/>
          <m:e>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x</m:t>
                    </m:r>
                  </m:sub>
                </m:sSub>
              </m:e>
              <m:sup>
                <m:r>
                  <w:rPr>
                    <w:rFonts w:ascii="Cambria Math" w:eastAsia="Times New Roman" w:hAnsi="Cambria Math" w:cs="Arial"/>
                    <w:color w:val="404040" w:themeColor="text1" w:themeTint="BF"/>
                    <w:lang w:val="es-ES_tradnl" w:eastAsia="es-AR"/>
                  </w:rPr>
                  <m:t>2</m:t>
                </m:r>
              </m:sup>
            </m:sSup>
            <m:r>
              <w:rPr>
                <w:rFonts w:ascii="Cambria Math" w:eastAsia="Times New Roman" w:hAnsi="Cambria Math" w:cs="Arial"/>
                <w:color w:val="404040" w:themeColor="text1" w:themeTint="BF"/>
                <w:lang w:val="es-ES_tradnl" w:eastAsia="es-AR"/>
              </w:rPr>
              <m:t>+</m:t>
            </m:r>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y</m:t>
                    </m:r>
                  </m:sub>
                </m:sSub>
              </m:e>
              <m:sup>
                <m:r>
                  <w:rPr>
                    <w:rFonts w:ascii="Cambria Math" w:eastAsia="Times New Roman" w:hAnsi="Cambria Math" w:cs="Arial"/>
                    <w:color w:val="404040" w:themeColor="text1" w:themeTint="BF"/>
                    <w:lang w:val="es-ES_tradnl" w:eastAsia="es-AR"/>
                  </w:rPr>
                  <m:t>2</m:t>
                </m:r>
              </m:sup>
            </m:sSup>
          </m:e>
        </m:rad>
      </m:oMath>
    </w:p>
    <w:p w14:paraId="7B4E6473"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siguiente figura muestra las derivadas primera y segunda del perfil de nivel de gris de la imagen superior.</w:t>
      </w:r>
    </w:p>
    <w:p w14:paraId="097078AE" w14:textId="77777777" w:rsidR="001A24C5" w:rsidRPr="005B677C" w:rsidRDefault="001A24C5" w:rsidP="001A24C5">
      <w:pPr>
        <w:keepNext/>
        <w:spacing w:after="0" w:line="276"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4692031C" wp14:editId="6A8E2A0D">
            <wp:extent cx="4381500" cy="3835400"/>
            <wp:effectExtent l="0" t="0" r="0" b="0"/>
            <wp:docPr id="28"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14:paraId="3AD26A14" w14:textId="77777777" w:rsidR="001A24C5" w:rsidRPr="005B677C" w:rsidRDefault="001A24C5" w:rsidP="001A24C5">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00B90F14"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7</w:t>
      </w:r>
      <w:r w:rsidRPr="005B677C">
        <w:rPr>
          <w:lang w:val="es-ES_tradnl"/>
        </w:rPr>
        <w:fldChar w:fldCharType="end"/>
      </w:r>
    </w:p>
    <w:p w14:paraId="353C43F4" w14:textId="77777777" w:rsidR="001A24C5" w:rsidRPr="005B677C" w:rsidRDefault="001A24C5" w:rsidP="001A24C5">
      <w:pPr>
        <w:spacing w:after="0" w:line="276"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p>
    <w:p w14:paraId="6407B471"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la figura, la primera derivada es positiva para cambio a nivel de gris más claro, y negativa en caso contrario y cero en aquellas zonas con un nivel de gris uniforme.</w:t>
      </w:r>
    </w:p>
    <w:p w14:paraId="16A233DC"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segunda derivada presenta un valor positivo en la zona oscura de cada borde, valor negativo en la zona clara de cada borde, y un valor de cero justo en la posición de los bordes.</w:t>
      </w:r>
    </w:p>
    <w:p w14:paraId="67AC4C78" w14:textId="77777777" w:rsidR="001A24C5" w:rsidRPr="005B677C" w:rsidRDefault="001A24C5" w:rsidP="001A24C5">
      <w:pPr>
        <w:spacing w:after="0" w:line="360" w:lineRule="auto"/>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El valor de la magnitud de la primera derivada nos sirve para detectar la presencia de bordes, mientras que el signo de la segunda derivada nos indica si el píxel pertenece a la zona clara o la zona oscura. Además, la segunda derivada presenta siempre un cruce por cero en el punto medio de la transición, haciendo que sea muy útil para detectar bordes en una imagen.</w:t>
      </w:r>
    </w:p>
    <w:p w14:paraId="57FE97B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mencionamos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x</m:t>
            </m:r>
          </m:sub>
        </m:sSub>
      </m:oMath>
      <w:r w:rsidRPr="005B677C">
        <w:rPr>
          <w:rFonts w:eastAsia="Times New Roman" w:cs="Arial"/>
          <w:color w:val="404040" w:themeColor="text1" w:themeTint="BF"/>
          <w:lang w:val="es-ES_tradnl" w:eastAsia="es-AR"/>
        </w:rPr>
        <w:t xml:space="preserve"> (Gradiente por fila) y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y</m:t>
            </m:r>
          </m:sub>
        </m:sSub>
      </m:oMath>
      <w:r w:rsidRPr="005B677C">
        <w:rPr>
          <w:rFonts w:eastAsia="Times New Roman" w:cs="Arial"/>
          <w:color w:val="404040" w:themeColor="text1" w:themeTint="BF"/>
          <w:lang w:val="es-ES_tradnl" w:eastAsia="es-AR"/>
        </w:rPr>
        <w:t xml:space="preserve"> (gradiente por columna). </w:t>
      </w:r>
    </w:p>
    <w:p w14:paraId="5D0F5EE9" w14:textId="77777777" w:rsidR="001A24C5" w:rsidRPr="005B677C" w:rsidRDefault="001A24C5" w:rsidP="001A24C5">
      <w:pPr>
        <w:spacing w:after="0" w:line="360" w:lineRule="auto"/>
        <w:rPr>
          <w:rFonts w:eastAsia="Times New Roman" w:cs="Arial"/>
          <w:color w:val="404040" w:themeColor="text1" w:themeTint="BF"/>
          <w:lang w:val="es-ES_tradnl" w:eastAsia="es-AR"/>
        </w:rPr>
      </w:pPr>
    </w:p>
    <w:p w14:paraId="31B8EE2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A continuación presentaremos algunas matrices que se utilizan para calcular las derivadas parciales, y así obtener los bordes correspondientes a la imagen.</w:t>
      </w:r>
    </w:p>
    <w:p w14:paraId="1E954262" w14:textId="34C2E43A" w:rsidR="001A24C5" w:rsidRPr="005B677C" w:rsidRDefault="00852BB9" w:rsidP="001A24C5">
      <w:pPr>
        <w:pStyle w:val="Heading3"/>
        <w:rPr>
          <w:rFonts w:eastAsia="Times New Roman"/>
          <w:lang w:val="es-ES_tradnl" w:eastAsia="es-AR"/>
        </w:rPr>
      </w:pPr>
      <w:r w:rsidRPr="005B677C">
        <w:rPr>
          <w:rFonts w:eastAsia="Times New Roman"/>
          <w:lang w:val="es-ES_tradnl" w:eastAsia="es-AR"/>
        </w:rPr>
        <w:t>2</w:t>
      </w:r>
      <w:r w:rsidR="001A24C5" w:rsidRPr="005B677C">
        <w:rPr>
          <w:rFonts w:eastAsia="Times New Roman"/>
          <w:lang w:val="es-ES_tradnl" w:eastAsia="es-AR"/>
        </w:rPr>
        <w:t xml:space="preserve">.4.1 Operador de </w:t>
      </w:r>
      <w:proofErr w:type="spellStart"/>
      <w:r w:rsidR="001A24C5" w:rsidRPr="005B677C">
        <w:rPr>
          <w:rFonts w:eastAsia="Times New Roman"/>
          <w:lang w:val="es-ES_tradnl" w:eastAsia="es-AR"/>
        </w:rPr>
        <w:t>Sobel</w:t>
      </w:r>
      <w:proofErr w:type="spellEnd"/>
    </w:p>
    <w:p w14:paraId="5F2078E0"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Los operadores de gradiente, en general, tienen el efecto de magnificar el ruido subyacente en la imagen. No obstante, el detector de </w:t>
      </w:r>
      <w:proofErr w:type="spellStart"/>
      <w:r w:rsidRPr="005B677C">
        <w:rPr>
          <w:rFonts w:eastAsia="Times New Roman" w:cs="Arial"/>
          <w:color w:val="404040" w:themeColor="text1" w:themeTint="BF"/>
          <w:lang w:val="es-ES_tradnl" w:eastAsia="es-AR"/>
        </w:rPr>
        <w:t>Sobel</w:t>
      </w:r>
      <w:proofErr w:type="spellEnd"/>
      <w:r w:rsidRPr="005B677C">
        <w:rPr>
          <w:rFonts w:eastAsia="Times New Roman" w:cs="Arial"/>
          <w:color w:val="404040" w:themeColor="text1" w:themeTint="BF"/>
          <w:lang w:val="es-ES_tradnl" w:eastAsia="es-AR"/>
        </w:rPr>
        <w:t xml:space="preserve"> se puede ver como la combinación de un filtro de suavizado del ruido con un operador de aproximación imprecisa de gradiente.</w:t>
      </w:r>
    </w:p>
    <w:p w14:paraId="7BCA09F4"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Para este detector, se utiliza una máscara de 3x3, esta máscara se mueve pixel a pixel, calculando el valor del gradiente para cada uno de ellos (el pixel central de la máscara), aplicando las fórmulas anteriormente mencionadas. </w:t>
      </w:r>
      <w:r w:rsidR="006446D9" w:rsidRPr="005B677C">
        <w:rPr>
          <w:rFonts w:eastAsia="Times New Roman" w:cs="Arial"/>
          <w:color w:val="404040" w:themeColor="text1" w:themeTint="BF"/>
          <w:lang w:val="es-ES_tradnl" w:eastAsia="es-AR"/>
        </w:rPr>
        <w:t>Una</w:t>
      </w:r>
      <w:r w:rsidRPr="005B677C">
        <w:rPr>
          <w:rFonts w:eastAsia="Times New Roman" w:cs="Arial"/>
          <w:color w:val="404040" w:themeColor="text1" w:themeTint="BF"/>
          <w:lang w:val="es-ES_tradnl" w:eastAsia="es-AR"/>
        </w:rPr>
        <w:t xml:space="preserve"> vez obtenido el valor del gradiente</w:t>
      </w:r>
      <w:r w:rsidR="006446D9"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se decide si es un borde o no en función de un umbral prefijado. Este proceso es común a todos los operadores que se verán a continuación.</w:t>
      </w:r>
    </w:p>
    <w:p w14:paraId="10ECDB04" w14:textId="77777777" w:rsidR="001A24C5" w:rsidRPr="005B677C" w:rsidRDefault="001A24C5" w:rsidP="001A24C5">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r w:rsidRPr="005B677C">
        <w:rPr>
          <w:rFonts w:eastAsia="Times New Roman" w:cs="Arial"/>
          <w:noProof/>
          <w:color w:val="404040" w:themeColor="text1" w:themeTint="BF"/>
          <w:lang w:val="en-US" w:eastAsia="en-US"/>
        </w:rPr>
        <w:drawing>
          <wp:inline distT="0" distB="0" distL="0" distR="0" wp14:anchorId="6AF02F9A" wp14:editId="1B5F22F4">
            <wp:extent cx="5410200" cy="762000"/>
            <wp:effectExtent l="0" t="0" r="0" b="0"/>
            <wp:docPr id="29"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br/>
      </w:r>
    </w:p>
    <w:p w14:paraId="699AE837"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se puede observar en los valores de las máscaras, </w:t>
      </w:r>
      <w:proofErr w:type="spellStart"/>
      <w:r w:rsidRPr="005B677C">
        <w:rPr>
          <w:rFonts w:eastAsia="Times New Roman" w:cs="Arial"/>
          <w:color w:val="404040" w:themeColor="text1" w:themeTint="BF"/>
          <w:lang w:val="es-ES_tradnl" w:eastAsia="es-AR"/>
        </w:rPr>
        <w:t>Sobel</w:t>
      </w:r>
      <w:proofErr w:type="spellEnd"/>
      <w:r w:rsidRPr="005B677C">
        <w:rPr>
          <w:rFonts w:eastAsia="Times New Roman" w:cs="Arial"/>
          <w:color w:val="404040" w:themeColor="text1" w:themeTint="BF"/>
          <w:lang w:val="es-ES_tradnl" w:eastAsia="es-AR"/>
        </w:rPr>
        <w:t xml:space="preserve"> enfatiza el valor de los píxeles cercanos al centro, al proporcionarles un coeficiente de 2, mientras que a los otros valores le asigna 1. Este operador es el más usado comúnmente y en la práctica, proporciona una buena detección de bordes.</w:t>
      </w:r>
    </w:p>
    <w:p w14:paraId="1D5DF641" w14:textId="630B272D" w:rsidR="00B90F14" w:rsidRPr="005B677C" w:rsidRDefault="00B90F14"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drawing>
          <wp:inline distT="0" distB="0" distL="0" distR="0" wp14:anchorId="0ECD2914" wp14:editId="4A2A89E1">
            <wp:extent cx="2394984" cy="1797626"/>
            <wp:effectExtent l="0" t="0" r="0" b="63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5495" cy="179801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6ECD7C44" wp14:editId="61F3E316">
            <wp:extent cx="2412000" cy="1810398"/>
            <wp:effectExtent l="0" t="0" r="127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2000" cy="1810398"/>
                    </a:xfrm>
                    <a:prstGeom prst="rect">
                      <a:avLst/>
                    </a:prstGeom>
                    <a:noFill/>
                    <a:ln>
                      <a:noFill/>
                    </a:ln>
                  </pic:spPr>
                </pic:pic>
              </a:graphicData>
            </a:graphic>
          </wp:inline>
        </w:drawing>
      </w:r>
    </w:p>
    <w:p w14:paraId="2E0BD5F8" w14:textId="1B15DFDB" w:rsidR="00B90F14" w:rsidRPr="005B677C" w:rsidRDefault="00B90F14"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               </w:t>
      </w:r>
    </w:p>
    <w:p w14:paraId="7677C6CF"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w:t>
      </w:r>
      <w:r w:rsidRPr="005B677C">
        <w:rPr>
          <w:rFonts w:eastAsia="Times New Roman" w:cs="Arial"/>
          <w:color w:val="404040" w:themeColor="text1" w:themeTint="BF"/>
          <w:lang w:val="es-ES_tradnl" w:eastAsia="es-AR"/>
        </w:rPr>
        <w:lastRenderedPageBreak/>
        <w:t>muchos bordes diagonales, el tiempo de cálculo es lento, y no brinda información acerca de la orientación del borde.</w:t>
      </w:r>
    </w:p>
    <w:p w14:paraId="6C12D893" w14:textId="7688D77F" w:rsidR="001A24C5" w:rsidRPr="005B677C" w:rsidRDefault="00852BB9" w:rsidP="001A24C5">
      <w:pPr>
        <w:pStyle w:val="Heading3"/>
        <w:rPr>
          <w:rFonts w:eastAsia="Times New Roman"/>
          <w:lang w:val="es-ES_tradnl" w:eastAsia="es-AR"/>
        </w:rPr>
      </w:pPr>
      <w:r w:rsidRPr="005B677C">
        <w:rPr>
          <w:rFonts w:eastAsia="Times New Roman"/>
          <w:lang w:val="es-ES_tradnl" w:eastAsia="es-AR"/>
        </w:rPr>
        <w:t>2</w:t>
      </w:r>
      <w:r w:rsidR="001A24C5" w:rsidRPr="005B677C">
        <w:rPr>
          <w:rFonts w:eastAsia="Times New Roman"/>
          <w:lang w:val="es-ES_tradnl" w:eastAsia="es-AR"/>
        </w:rPr>
        <w:t xml:space="preserve">.4.2 Operador de </w:t>
      </w:r>
      <w:proofErr w:type="spellStart"/>
      <w:r w:rsidR="001A24C5" w:rsidRPr="005B677C">
        <w:rPr>
          <w:rFonts w:eastAsia="Times New Roman"/>
          <w:lang w:val="es-ES_tradnl" w:eastAsia="es-AR"/>
        </w:rPr>
        <w:t>Prewitt</w:t>
      </w:r>
      <w:proofErr w:type="spellEnd"/>
    </w:p>
    <w:p w14:paraId="2A0B7677" w14:textId="3C71126B"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operador es similar al de </w:t>
      </w:r>
      <w:proofErr w:type="spellStart"/>
      <w:r w:rsidRPr="005B677C">
        <w:rPr>
          <w:rFonts w:eastAsia="Times New Roman" w:cs="Arial"/>
          <w:color w:val="404040" w:themeColor="text1" w:themeTint="BF"/>
          <w:lang w:val="es-ES_tradnl" w:eastAsia="es-AR"/>
        </w:rPr>
        <w:t>Sobel</w:t>
      </w:r>
      <w:proofErr w:type="spellEnd"/>
      <w:r w:rsidRPr="005B677C">
        <w:rPr>
          <w:rFonts w:eastAsia="Times New Roman" w:cs="Arial"/>
          <w:color w:val="404040" w:themeColor="text1" w:themeTint="BF"/>
          <w:lang w:val="es-ES_tradnl" w:eastAsia="es-AR"/>
        </w:rPr>
        <w:t xml:space="preserve">, con la diferencia en los coeficientes utilizados, ya que </w:t>
      </w:r>
      <w:proofErr w:type="spellStart"/>
      <w:r w:rsidRPr="005B677C">
        <w:rPr>
          <w:rFonts w:eastAsia="Times New Roman" w:cs="Arial"/>
          <w:color w:val="404040" w:themeColor="text1" w:themeTint="BF"/>
          <w:lang w:val="es-ES_tradnl" w:eastAsia="es-AR"/>
        </w:rPr>
        <w:t>Prewitt</w:t>
      </w:r>
      <w:proofErr w:type="spellEnd"/>
      <w:r w:rsidRPr="005B677C">
        <w:rPr>
          <w:rFonts w:eastAsia="Times New Roman" w:cs="Arial"/>
          <w:color w:val="404040" w:themeColor="text1" w:themeTint="BF"/>
          <w:lang w:val="es-ES_tradnl" w:eastAsia="es-AR"/>
        </w:rPr>
        <w:t xml:space="preserve"> no enfatiza los píxeles cercanos al centro de la máscara, como se puede observar en las siguientes </w:t>
      </w:r>
      <w:r w:rsidR="005B677C" w:rsidRPr="005B677C">
        <w:rPr>
          <w:rFonts w:eastAsia="Times New Roman" w:cs="Arial"/>
          <w:color w:val="404040" w:themeColor="text1" w:themeTint="BF"/>
          <w:lang w:val="es-ES_tradnl" w:eastAsia="es-AR"/>
        </w:rPr>
        <w:t>matrices</w:t>
      </w:r>
      <w:r w:rsidRPr="005B677C">
        <w:rPr>
          <w:rFonts w:eastAsia="Times New Roman" w:cs="Arial"/>
          <w:noProof/>
          <w:color w:val="404040" w:themeColor="text1" w:themeTint="BF"/>
          <w:lang w:val="en-US" w:eastAsia="en-US"/>
        </w:rPr>
        <w:drawing>
          <wp:inline distT="0" distB="0" distL="0" distR="0" wp14:anchorId="2BCCB5CC" wp14:editId="67670DB4">
            <wp:extent cx="5562600" cy="590550"/>
            <wp:effectExtent l="0" t="0" r="0" b="0"/>
            <wp:docPr id="30"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14:paraId="14CC7ED6" w14:textId="1E345CA5" w:rsidR="001A24C5" w:rsidRPr="005B677C" w:rsidRDefault="009574DC" w:rsidP="001A24C5">
      <w:pPr>
        <w:spacing w:after="0" w:line="240" w:lineRule="auto"/>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drawing>
          <wp:inline distT="0" distB="0" distL="0" distR="0" wp14:anchorId="410AFD06" wp14:editId="0B23BC27">
            <wp:extent cx="2640207" cy="1980000"/>
            <wp:effectExtent l="0" t="0" r="1905" b="127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207"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7BA540F3" wp14:editId="5E0F6421">
            <wp:extent cx="2642279" cy="1980000"/>
            <wp:effectExtent l="0" t="0" r="0" b="127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2279" cy="1980000"/>
                    </a:xfrm>
                    <a:prstGeom prst="rect">
                      <a:avLst/>
                    </a:prstGeom>
                    <a:noFill/>
                    <a:ln>
                      <a:noFill/>
                    </a:ln>
                  </pic:spPr>
                </pic:pic>
              </a:graphicData>
            </a:graphic>
          </wp:inline>
        </w:drawing>
      </w:r>
      <w:r w:rsidR="001A24C5" w:rsidRPr="005B677C">
        <w:rPr>
          <w:rFonts w:eastAsia="Times New Roman" w:cs="Arial"/>
          <w:color w:val="404040" w:themeColor="text1" w:themeTint="BF"/>
          <w:lang w:val="es-ES_tradnl" w:eastAsia="es-AR"/>
        </w:rPr>
        <w:br/>
      </w:r>
    </w:p>
    <w:p w14:paraId="042A95C9" w14:textId="77777777" w:rsidR="001A24C5" w:rsidRPr="005B677C" w:rsidRDefault="001A24C5" w:rsidP="001A24C5">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[http://carpente.es/archivos/fic/opt/va/Teoria/02%20-%20DeteccionBordes.pdf]</w:t>
      </w:r>
    </w:p>
    <w:p w14:paraId="1B87FCC5" w14:textId="322EC902" w:rsidR="009574DC" w:rsidRDefault="001A24C5" w:rsidP="009574DC">
      <w:pPr>
        <w:pStyle w:val="Heading3"/>
        <w:rPr>
          <w:rFonts w:eastAsia="Times New Roman"/>
          <w:lang w:val="es-ES_tradnl" w:eastAsia="es-AR"/>
        </w:rPr>
      </w:pPr>
      <w:r w:rsidRPr="005B677C">
        <w:rPr>
          <w:rFonts w:ascii="Times New Roman" w:eastAsia="Times New Roman" w:hAnsi="Times New Roman" w:cs="Times New Roman"/>
          <w:sz w:val="24"/>
          <w:szCs w:val="24"/>
          <w:lang w:val="es-ES_tradnl" w:eastAsia="es-AR"/>
        </w:rPr>
        <w:br/>
      </w:r>
      <w:r w:rsidR="009574DC" w:rsidRPr="005B677C">
        <w:rPr>
          <w:rFonts w:eastAsia="Times New Roman"/>
          <w:lang w:val="es-ES_tradnl" w:eastAsia="es-AR"/>
        </w:rPr>
        <w:t xml:space="preserve">2.4.3 </w:t>
      </w:r>
      <w:r w:rsidR="00B775C2">
        <w:rPr>
          <w:rFonts w:eastAsia="Times New Roman"/>
          <w:lang w:val="es-ES_tradnl" w:eastAsia="es-AR"/>
        </w:rPr>
        <w:t>Contornos Activos (Snake)</w:t>
      </w:r>
    </w:p>
    <w:p w14:paraId="2E969AD4" w14:textId="0EA17C89" w:rsidR="00B775C2" w:rsidRDefault="009574DC" w:rsidP="009574DC">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Esta es una </w:t>
      </w:r>
      <w:r w:rsidR="005B677C" w:rsidRPr="005B677C">
        <w:rPr>
          <w:rFonts w:eastAsia="Times New Roman" w:cs="Arial"/>
          <w:color w:val="404040" w:themeColor="text1" w:themeTint="BF"/>
          <w:lang w:val="es-ES_tradnl" w:eastAsia="es-AR"/>
        </w:rPr>
        <w:t>técnica</w:t>
      </w:r>
      <w:r w:rsidRPr="005B677C">
        <w:rPr>
          <w:rFonts w:eastAsia="Times New Roman" w:cs="Arial"/>
          <w:color w:val="404040" w:themeColor="text1" w:themeTint="BF"/>
          <w:lang w:val="es-ES_tradnl" w:eastAsia="es-AR"/>
        </w:rPr>
        <w:t xml:space="preserve"> basada en los modelos deformables,</w:t>
      </w:r>
      <w:r w:rsidR="00B775C2">
        <w:rPr>
          <w:rFonts w:eastAsia="Times New Roman" w:cs="Arial"/>
          <w:color w:val="404040" w:themeColor="text1" w:themeTint="BF"/>
          <w:lang w:val="es-ES_tradnl" w:eastAsia="es-AR"/>
        </w:rPr>
        <w:t xml:space="preserve"> la cual cuenta con información a priori sobre la imagen. Los </w:t>
      </w:r>
      <w:proofErr w:type="spellStart"/>
      <w:r w:rsidR="00B775C2">
        <w:rPr>
          <w:rFonts w:eastAsia="Times New Roman" w:cs="Arial"/>
          <w:color w:val="404040" w:themeColor="text1" w:themeTint="BF"/>
          <w:lang w:val="es-ES_tradnl" w:eastAsia="es-AR"/>
        </w:rPr>
        <w:t>Snakes</w:t>
      </w:r>
      <w:proofErr w:type="spellEnd"/>
      <w:r w:rsidR="00B775C2">
        <w:rPr>
          <w:rFonts w:eastAsia="Times New Roman" w:cs="Arial"/>
          <w:color w:val="404040" w:themeColor="text1" w:themeTint="BF"/>
          <w:lang w:val="es-ES_tradnl" w:eastAsia="es-AR"/>
        </w:rPr>
        <w:t xml:space="preserve"> son curvas paramétricas, deformables en el tiempo, cuya forma y posición final son determinadas por la minimización de una función de energía.</w:t>
      </w:r>
    </w:p>
    <w:p w14:paraId="64335A0D" w14:textId="313CC7D9" w:rsidR="00B775C2" w:rsidRDefault="00B775C2" w:rsidP="009574DC">
      <w:p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Este método difiere de los anteriores en los siguientes puntos:</w:t>
      </w:r>
    </w:p>
    <w:p w14:paraId="7EEEFBBF" w14:textId="366C0099" w:rsidR="00B775C2" w:rsidRDefault="00B775C2" w:rsidP="00B775C2">
      <w:pPr>
        <w:pStyle w:val="ListParagraph"/>
        <w:numPr>
          <w:ilvl w:val="0"/>
          <w:numId w:val="33"/>
        </w:num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Incluyen información a priori sobre la imagen</w:t>
      </w:r>
    </w:p>
    <w:p w14:paraId="3656AE5D" w14:textId="21BE4C5D" w:rsidR="00B775C2" w:rsidRDefault="00B775C2" w:rsidP="00B775C2">
      <w:pPr>
        <w:pStyle w:val="ListParagraph"/>
        <w:numPr>
          <w:ilvl w:val="0"/>
          <w:numId w:val="33"/>
        </w:num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Son robustos frente al ruido y bordes falsos</w:t>
      </w:r>
    </w:p>
    <w:p w14:paraId="3E4CC214" w14:textId="1B0281EA" w:rsidR="00B775C2" w:rsidRDefault="00B775C2" w:rsidP="00B775C2">
      <w:pPr>
        <w:pStyle w:val="ListParagraph"/>
        <w:numPr>
          <w:ilvl w:val="0"/>
          <w:numId w:val="33"/>
        </w:num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Generan curvas cerradas y suaves</w:t>
      </w:r>
    </w:p>
    <w:p w14:paraId="1C84501F" w14:textId="4A3EC0E1" w:rsidR="00B775C2" w:rsidRPr="00B775C2" w:rsidRDefault="00B775C2" w:rsidP="00B775C2">
      <w:pPr>
        <w:pStyle w:val="ListParagraph"/>
        <w:numPr>
          <w:ilvl w:val="0"/>
          <w:numId w:val="33"/>
        </w:num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El contorno trata de adaptarse a cualquier forma</w:t>
      </w:r>
    </w:p>
    <w:p w14:paraId="36B1E723" w14:textId="647A4D87" w:rsidR="009574DC" w:rsidRDefault="009574DC" w:rsidP="009574DC">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su gran robustez y eficiencia, los modelos deformables parecen aplicables a la totalidad de los casos, sin embargo, presentan grandes limitaciones en imágenes donde la forma de los contornos de los objetos de </w:t>
      </w:r>
      <w:r w:rsidR="005B677C" w:rsidRPr="005B677C">
        <w:rPr>
          <w:rFonts w:eastAsia="Times New Roman" w:cs="Arial"/>
          <w:color w:val="404040" w:themeColor="text1" w:themeTint="BF"/>
          <w:lang w:val="es-ES_tradnl" w:eastAsia="es-AR"/>
        </w:rPr>
        <w:t>interés</w:t>
      </w:r>
      <w:r w:rsidRPr="005B677C">
        <w:rPr>
          <w:rFonts w:eastAsia="Times New Roman" w:cs="Arial"/>
          <w:color w:val="404040" w:themeColor="text1" w:themeTint="BF"/>
          <w:lang w:val="es-ES_tradnl" w:eastAsia="es-AR"/>
        </w:rPr>
        <w:t xml:space="preserve"> </w:t>
      </w:r>
      <w:proofErr w:type="gramStart"/>
      <w:r w:rsidRPr="005B677C">
        <w:rPr>
          <w:rFonts w:eastAsia="Times New Roman" w:cs="Arial"/>
          <w:color w:val="404040" w:themeColor="text1" w:themeTint="BF"/>
          <w:lang w:val="es-ES_tradnl" w:eastAsia="es-AR"/>
        </w:rPr>
        <w:t>presentan</w:t>
      </w:r>
      <w:proofErr w:type="gramEnd"/>
      <w:r w:rsidRPr="005B677C">
        <w:rPr>
          <w:rFonts w:eastAsia="Times New Roman" w:cs="Arial"/>
          <w:color w:val="404040" w:themeColor="text1" w:themeTint="BF"/>
          <w:lang w:val="es-ES_tradnl" w:eastAsia="es-AR"/>
        </w:rPr>
        <w:t xml:space="preserve"> concavidades pronunciadas, y que </w:t>
      </w:r>
      <w:r w:rsidR="005B677C" w:rsidRPr="005B677C">
        <w:rPr>
          <w:rFonts w:eastAsia="Times New Roman" w:cs="Arial"/>
          <w:color w:val="404040" w:themeColor="text1" w:themeTint="BF"/>
          <w:lang w:val="es-ES_tradnl" w:eastAsia="es-AR"/>
        </w:rPr>
        <w:t>también</w:t>
      </w:r>
      <w:r w:rsidRPr="005B677C">
        <w:rPr>
          <w:rFonts w:eastAsia="Times New Roman" w:cs="Arial"/>
          <w:color w:val="404040" w:themeColor="text1" w:themeTint="BF"/>
          <w:lang w:val="es-ES_tradnl" w:eastAsia="es-AR"/>
        </w:rPr>
        <w:t xml:space="preserve"> la </w:t>
      </w:r>
      <w:r w:rsidR="005B677C" w:rsidRPr="005B677C">
        <w:rPr>
          <w:rFonts w:eastAsia="Times New Roman" w:cs="Arial"/>
          <w:color w:val="404040" w:themeColor="text1" w:themeTint="BF"/>
          <w:lang w:val="es-ES_tradnl" w:eastAsia="es-AR"/>
        </w:rPr>
        <w:t>inicialización</w:t>
      </w:r>
      <w:r w:rsidRPr="005B677C">
        <w:rPr>
          <w:rFonts w:eastAsia="Times New Roman" w:cs="Arial"/>
          <w:color w:val="404040" w:themeColor="text1" w:themeTint="BF"/>
          <w:lang w:val="es-ES_tradnl" w:eastAsia="es-AR"/>
        </w:rPr>
        <w:t xml:space="preserve"> del modelo debe ser cercana a los bordes a segmentar.</w:t>
      </w:r>
    </w:p>
    <w:p w14:paraId="55960699" w14:textId="77777777" w:rsidR="00AA572E" w:rsidRDefault="00AA572E" w:rsidP="009574DC">
      <w:pPr>
        <w:rPr>
          <w:rFonts w:eastAsia="Times New Roman" w:cs="Arial"/>
          <w:color w:val="404040" w:themeColor="text1" w:themeTint="BF"/>
          <w:lang w:val="es-ES_tradnl" w:eastAsia="es-AR"/>
        </w:rPr>
      </w:pPr>
    </w:p>
    <w:p w14:paraId="77880E12" w14:textId="03ACEE10" w:rsidR="00AA572E" w:rsidRDefault="00AA572E" w:rsidP="009574DC">
      <w:pPr>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lastRenderedPageBreak/>
        <w:t>Matemáticamente un Snake se define como una curva paramétrica:</w:t>
      </w:r>
    </w:p>
    <w:p w14:paraId="65D6FCCB" w14:textId="68273F92" w:rsidR="00AA572E" w:rsidRPr="005B677C" w:rsidRDefault="00AA572E" w:rsidP="009574DC">
      <w:pPr>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18339095" wp14:editId="221C4A7F">
            <wp:extent cx="3652284" cy="3271812"/>
            <wp:effectExtent l="0" t="0" r="5715" b="508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3041" cy="3272490"/>
                    </a:xfrm>
                    <a:prstGeom prst="rect">
                      <a:avLst/>
                    </a:prstGeom>
                    <a:noFill/>
                    <a:ln>
                      <a:noFill/>
                    </a:ln>
                  </pic:spPr>
                </pic:pic>
              </a:graphicData>
            </a:graphic>
          </wp:inline>
        </w:drawing>
      </w:r>
    </w:p>
    <w:p w14:paraId="3262A628" w14:textId="51BE2FEC"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Esta curva se desplaza sobre el espacio de la imagen para minimizar el siguiente funcional de energía: </w:t>
      </w:r>
    </w:p>
    <w:p w14:paraId="4F071658" w14:textId="12732807"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60F24281" wp14:editId="3F5A7F8D">
            <wp:extent cx="5486400" cy="2353158"/>
            <wp:effectExtent l="0" t="0" r="0" b="9525"/>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353158"/>
                    </a:xfrm>
                    <a:prstGeom prst="rect">
                      <a:avLst/>
                    </a:prstGeom>
                    <a:noFill/>
                    <a:ln>
                      <a:noFill/>
                    </a:ln>
                  </pic:spPr>
                </pic:pic>
              </a:graphicData>
            </a:graphic>
          </wp:inline>
        </w:drawing>
      </w:r>
    </w:p>
    <w:p w14:paraId="3DCF7BEA" w14:textId="77777777"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La energía interna es la energía de la curva que controla sus características </w:t>
      </w:r>
      <w:proofErr w:type="spellStart"/>
      <w:r>
        <w:rPr>
          <w:rFonts w:eastAsia="Times New Roman" w:cs="Arial"/>
          <w:color w:val="404040" w:themeColor="text1" w:themeTint="BF"/>
          <w:lang w:val="es-ES_tradnl" w:eastAsia="es-AR"/>
        </w:rPr>
        <w:t>intrinsecas</w:t>
      </w:r>
      <w:proofErr w:type="spellEnd"/>
      <w:r>
        <w:rPr>
          <w:rFonts w:eastAsia="Times New Roman" w:cs="Arial"/>
          <w:color w:val="404040" w:themeColor="text1" w:themeTint="BF"/>
          <w:lang w:val="es-ES_tradnl" w:eastAsia="es-AR"/>
        </w:rPr>
        <w:t xml:space="preserve">, las cuales definirán su deformación y capacidad del contorno para adaptarse a la forma de la frontera de interés. Esta energía interna, </w:t>
      </w:r>
      <w:proofErr w:type="spellStart"/>
      <w:r>
        <w:rPr>
          <w:rFonts w:eastAsia="Times New Roman" w:cs="Arial"/>
          <w:color w:val="404040" w:themeColor="text1" w:themeTint="BF"/>
          <w:lang w:val="es-ES_tradnl" w:eastAsia="es-AR"/>
        </w:rPr>
        <w:t>esta</w:t>
      </w:r>
      <w:proofErr w:type="spellEnd"/>
      <w:r>
        <w:rPr>
          <w:rFonts w:eastAsia="Times New Roman" w:cs="Arial"/>
          <w:color w:val="404040" w:themeColor="text1" w:themeTint="BF"/>
          <w:lang w:val="es-ES_tradnl" w:eastAsia="es-AR"/>
        </w:rPr>
        <w:t xml:space="preserve"> compuesta por energía elástica, y energía de rigidez:</w:t>
      </w:r>
    </w:p>
    <w:p w14:paraId="0DDC19CB" w14:textId="04BA4CAA"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5051E55D" wp14:editId="0EFDF6A4">
            <wp:extent cx="4064390" cy="1259427"/>
            <wp:effectExtent l="0" t="0" r="0" b="10795"/>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9498" cy="1261010"/>
                    </a:xfrm>
                    <a:prstGeom prst="rect">
                      <a:avLst/>
                    </a:prstGeom>
                    <a:noFill/>
                    <a:ln>
                      <a:noFill/>
                    </a:ln>
                  </pic:spPr>
                </pic:pic>
              </a:graphicData>
            </a:graphic>
          </wp:inline>
        </w:drawing>
      </w:r>
      <w:r>
        <w:rPr>
          <w:rFonts w:eastAsia="Times New Roman" w:cs="Arial"/>
          <w:color w:val="404040" w:themeColor="text1" w:themeTint="BF"/>
          <w:lang w:val="es-ES_tradnl" w:eastAsia="es-AR"/>
        </w:rPr>
        <w:t xml:space="preserve"> </w:t>
      </w:r>
    </w:p>
    <w:p w14:paraId="3FEBB0F8" w14:textId="18A9D6AB" w:rsidR="00AA572E" w:rsidRDefault="00F067E1"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Por otro lado, la energía externa, es la que guía o “empuja” al Snake hacia la frontera de interés. Esta se </w:t>
      </w:r>
      <w:r w:rsidR="00E10AA4">
        <w:rPr>
          <w:rFonts w:eastAsia="Times New Roman" w:cs="Arial"/>
          <w:color w:val="404040" w:themeColor="text1" w:themeTint="BF"/>
          <w:lang w:val="es-ES_tradnl" w:eastAsia="es-AR"/>
        </w:rPr>
        <w:t>encuentra</w:t>
      </w:r>
      <w:r>
        <w:rPr>
          <w:rFonts w:eastAsia="Times New Roman" w:cs="Arial"/>
          <w:color w:val="404040" w:themeColor="text1" w:themeTint="BF"/>
          <w:lang w:val="es-ES_tradnl" w:eastAsia="es-AR"/>
        </w:rPr>
        <w:t xml:space="preserve"> compuesta por</w:t>
      </w:r>
      <w:r w:rsidR="009C0461">
        <w:rPr>
          <w:rFonts w:eastAsia="Times New Roman" w:cs="Arial"/>
          <w:color w:val="404040" w:themeColor="text1" w:themeTint="BF"/>
          <w:lang w:val="es-ES_tradnl" w:eastAsia="es-AR"/>
        </w:rPr>
        <w:t xml:space="preserve"> la sumatoria de la energía de la imagen y la energía externa restrictiva.</w:t>
      </w:r>
    </w:p>
    <w:p w14:paraId="146538FD" w14:textId="0D7E8B82" w:rsidR="009C0461" w:rsidRDefault="009C0461"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2BE19597" wp14:editId="20CD57CE">
            <wp:extent cx="5486400" cy="622043"/>
            <wp:effectExtent l="0" t="0" r="0" b="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622043"/>
                    </a:xfrm>
                    <a:prstGeom prst="rect">
                      <a:avLst/>
                    </a:prstGeom>
                    <a:noFill/>
                    <a:ln>
                      <a:noFill/>
                    </a:ln>
                  </pic:spPr>
                </pic:pic>
              </a:graphicData>
            </a:graphic>
          </wp:inline>
        </w:drawing>
      </w:r>
    </w:p>
    <w:p w14:paraId="4FD644DB" w14:textId="40A5060E" w:rsidR="00AA572E" w:rsidRDefault="009C0461"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Hablar de </w:t>
      </w:r>
      <w:proofErr w:type="spellStart"/>
      <w:r>
        <w:rPr>
          <w:rFonts w:eastAsia="Times New Roman" w:cs="Arial"/>
          <w:color w:val="404040" w:themeColor="text1" w:themeTint="BF"/>
          <w:lang w:val="es-ES_tradnl" w:eastAsia="es-AR"/>
        </w:rPr>
        <w:t>Snakes</w:t>
      </w:r>
      <w:proofErr w:type="spellEnd"/>
      <w:r>
        <w:rPr>
          <w:rFonts w:eastAsia="Times New Roman" w:cs="Arial"/>
          <w:color w:val="404040" w:themeColor="text1" w:themeTint="BF"/>
          <w:lang w:val="es-ES_tradnl" w:eastAsia="es-AR"/>
        </w:rPr>
        <w:t xml:space="preserve"> es hablar de la minimización de un funcional de energía, </w:t>
      </w:r>
      <w:r w:rsidR="00DF39B4">
        <w:rPr>
          <w:rFonts w:eastAsia="Times New Roman" w:cs="Arial"/>
          <w:color w:val="404040" w:themeColor="text1" w:themeTint="BF"/>
          <w:lang w:val="es-ES_tradnl" w:eastAsia="es-AR"/>
        </w:rPr>
        <w:t>lo que consiste en encontrar la curva x(s) que genere un valor mínimo del funcional de energía</w:t>
      </w:r>
    </w:p>
    <w:p w14:paraId="1A6AE84A" w14:textId="1B69980C" w:rsidR="00DF39B4" w:rsidRDefault="00DF39B4"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48CE385E" wp14:editId="22A8883D">
            <wp:extent cx="3880884" cy="1607424"/>
            <wp:effectExtent l="0" t="0" r="5715" b="0"/>
            <wp:docPr id="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0884" cy="1607424"/>
                    </a:xfrm>
                    <a:prstGeom prst="rect">
                      <a:avLst/>
                    </a:prstGeom>
                    <a:noFill/>
                    <a:ln>
                      <a:noFill/>
                    </a:ln>
                  </pic:spPr>
                </pic:pic>
              </a:graphicData>
            </a:graphic>
          </wp:inline>
        </w:drawing>
      </w:r>
    </w:p>
    <w:p w14:paraId="27371946" w14:textId="42FD336C" w:rsidR="00B775C2" w:rsidRDefault="00B775C2"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Pr="00B775C2">
        <w:rPr>
          <w:rFonts w:eastAsia="Times New Roman" w:cs="Arial"/>
          <w:color w:val="404040" w:themeColor="text1" w:themeTint="BF"/>
          <w:lang w:val="es-ES_tradnl" w:eastAsia="es-AR"/>
        </w:rPr>
        <w:t>http://cienciapc.idict.cu/index.php/cienciapc/article/viewArticle/124/323</w:t>
      </w:r>
      <w:r>
        <w:rPr>
          <w:rFonts w:eastAsia="Times New Roman" w:cs="Arial"/>
          <w:color w:val="404040" w:themeColor="text1" w:themeTint="BF"/>
          <w:lang w:val="es-ES_tradnl" w:eastAsia="es-AR"/>
        </w:rPr>
        <w:t>]</w:t>
      </w:r>
    </w:p>
    <w:p w14:paraId="4BB61681" w14:textId="25FBE03F" w:rsidR="00DF39B4" w:rsidRPr="005B677C" w:rsidRDefault="00DF39B4"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w:t>
      </w:r>
      <w:r w:rsidRPr="00DF39B4">
        <w:rPr>
          <w:rFonts w:eastAsia="Times New Roman" w:cs="Arial"/>
          <w:color w:val="404040" w:themeColor="text1" w:themeTint="BF"/>
          <w:lang w:val="es-ES_tradnl" w:eastAsia="es-AR"/>
        </w:rPr>
        <w:t>http://turing.iimas.unam.mx/~vinculacionBioMed/progrma/individual/Platicas/algoritmo_deteccion_digital.pdf</w:t>
      </w:r>
      <w:r>
        <w:rPr>
          <w:rFonts w:eastAsia="Times New Roman" w:cs="Arial"/>
          <w:color w:val="404040" w:themeColor="text1" w:themeTint="BF"/>
          <w:lang w:val="es-ES_tradnl" w:eastAsia="es-AR"/>
        </w:rPr>
        <w:t>]</w:t>
      </w:r>
    </w:p>
    <w:p w14:paraId="63841491" w14:textId="77777777" w:rsidR="009574DC" w:rsidRPr="005B677C" w:rsidRDefault="009574DC" w:rsidP="009574DC">
      <w:pPr>
        <w:rPr>
          <w:lang w:val="es-ES_tradnl"/>
        </w:rPr>
      </w:pPr>
    </w:p>
    <w:p w14:paraId="70C102C7" w14:textId="77777777"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p>
    <w:p w14:paraId="3794866D" w14:textId="77777777" w:rsidR="001A24C5" w:rsidRPr="005B677C" w:rsidRDefault="001A24C5" w:rsidP="001A24C5">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57F5E06F" w14:textId="77777777" w:rsidR="001A24C5" w:rsidRPr="005B677C" w:rsidRDefault="001A24C5" w:rsidP="001A24C5">
      <w:pPr>
        <w:pStyle w:val="Heading3"/>
        <w:rPr>
          <w:rFonts w:eastAsia="Times New Roman"/>
          <w:lang w:val="es-ES_tradnl" w:eastAsia="es-AR"/>
        </w:rPr>
      </w:pPr>
      <w:r w:rsidRPr="005B677C">
        <w:rPr>
          <w:rFonts w:eastAsia="Times New Roman"/>
          <w:lang w:val="es-ES_tradnl" w:eastAsia="es-AR"/>
        </w:rPr>
        <w:lastRenderedPageBreak/>
        <w:tab/>
      </w:r>
    </w:p>
    <w:p w14:paraId="0EAFDE31" w14:textId="77777777" w:rsidR="001A24C5" w:rsidRPr="005B677C" w:rsidRDefault="001A24C5" w:rsidP="001A24C5">
      <w:pPr>
        <w:rPr>
          <w:lang w:val="es-ES_tradnl"/>
        </w:rPr>
      </w:pPr>
    </w:p>
    <w:p w14:paraId="0BEBA571" w14:textId="77777777" w:rsidR="001A24C5" w:rsidRPr="005B677C" w:rsidRDefault="001A24C5" w:rsidP="001A24C5">
      <w:pPr>
        <w:pStyle w:val="Heading2"/>
        <w:rPr>
          <w:rFonts w:eastAsia="Times New Roman"/>
          <w:lang w:val="es-ES_tradnl" w:eastAsia="es-AR"/>
        </w:rPr>
      </w:pPr>
      <w:r w:rsidRPr="005B677C">
        <w:rPr>
          <w:rFonts w:eastAsia="Times New Roman"/>
          <w:lang w:val="es-ES_tradnl" w:eastAsia="es-AR"/>
        </w:rPr>
        <w:t>2.5  Tecnicas de Medicion</w:t>
      </w:r>
    </w:p>
    <w:p w14:paraId="6A3696E5" w14:textId="77777777" w:rsidR="001A24C5" w:rsidRPr="005B677C" w:rsidRDefault="001A24C5" w:rsidP="001A24C5">
      <w:pPr>
        <w:rPr>
          <w:lang w:val="es-ES_tradnl"/>
        </w:rPr>
      </w:pPr>
    </w:p>
    <w:p w14:paraId="4B47CDE5" w14:textId="77777777" w:rsidR="001A24C5" w:rsidRPr="005B677C" w:rsidRDefault="001A24C5" w:rsidP="001A24C5">
      <w:pPr>
        <w:rPr>
          <w:lang w:val="es-ES_tradnl"/>
        </w:rPr>
      </w:pPr>
    </w:p>
    <w:p w14:paraId="1CB2A9F4" w14:textId="77777777" w:rsidR="001A24C5" w:rsidRPr="005B677C" w:rsidRDefault="001A24C5" w:rsidP="001A24C5">
      <w:pPr>
        <w:rPr>
          <w:lang w:val="es-ES_tradnl"/>
        </w:rPr>
      </w:pPr>
    </w:p>
    <w:p w14:paraId="0D2EAE5D" w14:textId="77777777" w:rsidR="001A24C5" w:rsidRPr="005B677C" w:rsidRDefault="001A24C5">
      <w:pPr>
        <w:rPr>
          <w:rFonts w:eastAsia="Times New Roman" w:cs="Arial"/>
          <w:color w:val="404040" w:themeColor="text1" w:themeTint="BF"/>
          <w:lang w:val="es-ES_tradnl" w:eastAsia="es-AR"/>
        </w:rPr>
      </w:pPr>
    </w:p>
    <w:p w14:paraId="52E3EC84" w14:textId="77777777" w:rsidR="006E5823" w:rsidRPr="005B677C" w:rsidRDefault="006E5823">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type="page"/>
      </w:r>
    </w:p>
    <w:p w14:paraId="0CF56FC7" w14:textId="77777777" w:rsidR="006E5823" w:rsidRPr="005B677C" w:rsidRDefault="00C430D1" w:rsidP="006E5823">
      <w:pPr>
        <w:pStyle w:val="Heading1"/>
        <w:rPr>
          <w:lang w:val="es-ES_tradnl"/>
        </w:rPr>
      </w:pPr>
      <w:bookmarkStart w:id="20" w:name="_Toc390072450"/>
      <w:r w:rsidRPr="005B677C">
        <w:rPr>
          <w:lang w:val="es-ES_tradnl"/>
        </w:rPr>
        <w:lastRenderedPageBreak/>
        <w:t xml:space="preserve">Capítulo 3. </w:t>
      </w:r>
      <w:r w:rsidR="006E5823" w:rsidRPr="005B677C">
        <w:rPr>
          <w:lang w:val="es-ES_tradnl"/>
        </w:rPr>
        <w:t>Estado del arte</w:t>
      </w:r>
      <w:bookmarkEnd w:id="20"/>
    </w:p>
    <w:p w14:paraId="3ECDE761" w14:textId="77777777" w:rsidR="003C6A97" w:rsidRPr="005B677C" w:rsidRDefault="009C35E3" w:rsidP="009C35E3">
      <w:pPr>
        <w:rPr>
          <w:lang w:val="es-ES_tradnl"/>
        </w:rPr>
      </w:pPr>
      <w:r w:rsidRPr="005B677C">
        <w:rPr>
          <w:lang w:val="es-ES_tradnl"/>
        </w:rP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rsidRPr="005B677C">
        <w:rPr>
          <w:lang w:val="es-ES_tradnl"/>
        </w:rPr>
        <w:t xml:space="preserve">Estos aspectos son delineados en los consensos de </w:t>
      </w:r>
      <w:proofErr w:type="spellStart"/>
      <w:r w:rsidR="00FF5AB7" w:rsidRPr="005B677C">
        <w:rPr>
          <w:lang w:val="es-ES_tradnl"/>
        </w:rPr>
        <w:t>Manheim</w:t>
      </w:r>
      <w:proofErr w:type="spellEnd"/>
      <w:r w:rsidR="00FF5AB7" w:rsidRPr="005B677C">
        <w:rPr>
          <w:lang w:val="es-ES_tradnl"/>
        </w:rPr>
        <w:t xml:space="preserve"> dedicados especialmente a estos temas</w:t>
      </w:r>
      <w:r w:rsidR="001474B1" w:rsidRPr="005B677C">
        <w:rPr>
          <w:lang w:val="es-ES_tradnl"/>
        </w:rPr>
        <w:t>, documentos fundamentales para cualquier médico especializado en la medición del EIM. Básicamente lo que se describe en estos consensos es la forma en la que se debería</w:t>
      </w:r>
      <w:r w:rsidR="003C6A97" w:rsidRPr="005B677C">
        <w:rPr>
          <w:lang w:val="es-ES_tradnl"/>
        </w:rPr>
        <w:t xml:space="preserve"> llevar a cabo un estudio para la medición del</w:t>
      </w:r>
      <w:r w:rsidR="001474B1" w:rsidRPr="005B677C">
        <w:rPr>
          <w:lang w:val="es-ES_tradnl"/>
        </w:rPr>
        <w:t xml:space="preserve"> EIM</w:t>
      </w:r>
      <w:r w:rsidR="003C6A97" w:rsidRPr="005B677C">
        <w:rPr>
          <w:lang w:val="es-ES_tradnl"/>
        </w:rPr>
        <w:t>:</w:t>
      </w:r>
      <w:r w:rsidR="001474B1" w:rsidRPr="005B677C">
        <w:rPr>
          <w:lang w:val="es-ES_tradnl"/>
        </w:rPr>
        <w:t xml:space="preserve"> en qué parte</w:t>
      </w:r>
      <w:r w:rsidR="003C6A97" w:rsidRPr="005B677C">
        <w:rPr>
          <w:lang w:val="es-ES_tradnl"/>
        </w:rPr>
        <w:t>s, cuántas veces, con qué frecuencia debería trabajar el transductor</w:t>
      </w:r>
      <w:r w:rsidR="001474B1" w:rsidRPr="005B677C">
        <w:rPr>
          <w:lang w:val="es-ES_tradnl"/>
        </w:rPr>
        <w:t>, qué es considerado placa, cuándo es considerada un factor de riesgo, entre otras, que representan todas las preguntas y pasos que sigue el profesional cada vez que realiza un estudio de la carótida.</w:t>
      </w:r>
      <w:r w:rsidR="003C6A97" w:rsidRPr="005B677C">
        <w:rPr>
          <w:lang w:val="es-ES_tradnl"/>
        </w:rPr>
        <w:t xml:space="preserve"> Obviamente el profesional es quien da la última palabra y decide si seguir estos lineamientos o no, aunque al hacerlo está contribuyendo al  avance médico y académico.</w:t>
      </w:r>
    </w:p>
    <w:p w14:paraId="7C325604" w14:textId="77777777" w:rsidR="00FF5AB7" w:rsidRPr="005B677C" w:rsidRDefault="003C6A97" w:rsidP="009C35E3">
      <w:pPr>
        <w:rPr>
          <w:lang w:val="es-ES_tradnl"/>
        </w:rPr>
      </w:pPr>
      <w:r w:rsidRPr="005B677C">
        <w:rPr>
          <w:lang w:val="es-ES_tradnl"/>
        </w:rPr>
        <w:t xml:space="preserve"> </w:t>
      </w:r>
      <w:r w:rsidR="00FF5AB7" w:rsidRPr="005B677C">
        <w:rPr>
          <w:lang w:val="es-ES_tradnl"/>
        </w:rPr>
        <w:t>Gracias al fomento de m</w:t>
      </w:r>
      <w:r w:rsidR="001474B1" w:rsidRPr="005B677C">
        <w:rPr>
          <w:lang w:val="es-ES_tradnl"/>
        </w:rPr>
        <w:t xml:space="preserve">étodos estandarizados </w:t>
      </w:r>
      <w:r w:rsidR="00FF5AB7" w:rsidRPr="005B677C">
        <w:rPr>
          <w:lang w:val="es-ES_tradnl"/>
        </w:rPr>
        <w:t xml:space="preserve">que permiten la homogenización en la recolección y análisis de los datos, se incrementa el valor y poder  ensayos clínicos </w:t>
      </w:r>
      <w:r w:rsidRPr="005B677C">
        <w:rPr>
          <w:lang w:val="es-ES_tradnl"/>
        </w:rP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sidRPr="005B677C">
        <w:rPr>
          <w:rFonts w:eastAsia="Times New Roman" w:cs="Arial"/>
          <w:color w:val="404040" w:themeColor="text1" w:themeTint="BF"/>
          <w:lang w:val="es-ES_tradnl"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sidRPr="005B677C">
        <w:rPr>
          <w:rFonts w:eastAsia="Times New Roman" w:cs="Arial"/>
          <w:color w:val="404040" w:themeColor="text1" w:themeTint="BF"/>
          <w:lang w:val="es-ES_tradnl"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8F0FC7" w:rsidRPr="005B677C">
        <w:rPr>
          <w:rFonts w:eastAsia="Times New Roman" w:cs="Arial"/>
          <w:color w:val="404040" w:themeColor="text1" w:themeTint="BF"/>
          <w:lang w:val="es-ES_tradnl" w:eastAsia="es-AR"/>
        </w:rPr>
        <w:t xml:space="preserve"> [</w:t>
      </w:r>
      <w:proofErr w:type="spellStart"/>
      <w:proofErr w:type="gramStart"/>
      <w:r w:rsidR="008F0FC7" w:rsidRPr="005B677C">
        <w:rPr>
          <w:rFonts w:eastAsia="Times New Roman" w:cs="Arial"/>
          <w:color w:val="404040" w:themeColor="text1" w:themeTint="BF"/>
          <w:lang w:val="es-ES_tradnl" w:eastAsia="es-AR"/>
        </w:rPr>
        <w:t>paper</w:t>
      </w:r>
      <w:proofErr w:type="spellEnd"/>
      <w:proofErr w:type="gramEnd"/>
      <w:r w:rsidR="008F0FC7" w:rsidRPr="005B677C">
        <w:rPr>
          <w:rFonts w:eastAsia="Times New Roman" w:cs="Arial"/>
          <w:color w:val="404040" w:themeColor="text1" w:themeTint="BF"/>
          <w:lang w:val="es-ES_tradnl" w:eastAsia="es-AR"/>
        </w:rPr>
        <w:t xml:space="preserve"> </w:t>
      </w:r>
      <w:proofErr w:type="spellStart"/>
      <w:r w:rsidR="008F0FC7" w:rsidRPr="005B677C">
        <w:rPr>
          <w:rFonts w:eastAsia="Times New Roman" w:cs="Arial"/>
          <w:color w:val="404040" w:themeColor="text1" w:themeTint="BF"/>
          <w:lang w:val="es-ES_tradnl" w:eastAsia="es-AR"/>
        </w:rPr>
        <w:t>alejandro</w:t>
      </w:r>
      <w:proofErr w:type="spellEnd"/>
      <w:r w:rsidR="008F0FC7" w:rsidRPr="005B677C">
        <w:rPr>
          <w:rFonts w:eastAsia="Times New Roman" w:cs="Arial"/>
          <w:color w:val="404040" w:themeColor="text1" w:themeTint="BF"/>
          <w:lang w:val="es-ES_tradnl" w:eastAsia="es-AR"/>
        </w:rPr>
        <w:t>]</w:t>
      </w:r>
    </w:p>
    <w:p w14:paraId="321AD93B" w14:textId="77777777" w:rsidR="00C430D1" w:rsidRPr="005B677C" w:rsidRDefault="00C430D1" w:rsidP="009A4DC1">
      <w:pPr>
        <w:pStyle w:val="Heading2"/>
        <w:rPr>
          <w:lang w:val="es-ES_tradnl"/>
        </w:rPr>
      </w:pPr>
      <w:bookmarkStart w:id="21" w:name="_Toc390072451"/>
      <w:r w:rsidRPr="005B677C">
        <w:rPr>
          <w:lang w:val="es-ES_tradnl"/>
        </w:rPr>
        <w:t>3.</w:t>
      </w:r>
      <w:r w:rsidR="009A4DC1" w:rsidRPr="005B677C">
        <w:rPr>
          <w:lang w:val="es-ES_tradnl"/>
        </w:rPr>
        <w:t>1</w:t>
      </w:r>
      <w:r w:rsidRPr="005B677C">
        <w:rPr>
          <w:lang w:val="es-ES_tradnl"/>
        </w:rPr>
        <w:t xml:space="preserve"> </w:t>
      </w:r>
      <w:r w:rsidR="009A4DC1" w:rsidRPr="005B677C">
        <w:rPr>
          <w:lang w:val="es-ES_tradnl"/>
        </w:rPr>
        <w:t xml:space="preserve">Tipos </w:t>
      </w:r>
      <w:r w:rsidRPr="005B677C">
        <w:rPr>
          <w:lang w:val="es-ES_tradnl"/>
        </w:rPr>
        <w:t>de medición</w:t>
      </w:r>
      <w:bookmarkEnd w:id="21"/>
    </w:p>
    <w:p w14:paraId="4B0C76FD" w14:textId="77777777" w:rsidR="00753624" w:rsidRPr="005B677C" w:rsidRDefault="00753624" w:rsidP="00753624">
      <w:pPr>
        <w:rPr>
          <w:lang w:val="es-ES_tradnl"/>
        </w:rPr>
      </w:pPr>
      <w:r w:rsidRPr="005B677C">
        <w:rPr>
          <w:lang w:val="es-ES_tradnl"/>
        </w:rPr>
        <w:t xml:space="preserve">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dimensiones en imágenes médicas. </w:t>
      </w:r>
    </w:p>
    <w:p w14:paraId="383D977C" w14:textId="77777777" w:rsidR="009A61B8" w:rsidRPr="005B677C" w:rsidRDefault="009A61B8" w:rsidP="009A61B8">
      <w:pPr>
        <w:rPr>
          <w:lang w:val="es-ES_tradnl"/>
        </w:rPr>
      </w:pPr>
      <w:r w:rsidRPr="005B677C">
        <w:rPr>
          <w:lang w:val="es-ES_tradnl"/>
        </w:rPr>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proofErr w:type="spellStart"/>
      <w:r w:rsidR="00D05FCC" w:rsidRPr="005B677C">
        <w:rPr>
          <w:lang w:val="es-ES_tradnl"/>
        </w:rPr>
        <w:t>fibrocelular</w:t>
      </w:r>
      <w:proofErr w:type="spellEnd"/>
      <w:r w:rsidR="00D05FCC" w:rsidRPr="005B677C">
        <w:rPr>
          <w:lang w:val="es-ES_tradnl"/>
        </w:rPr>
        <w:t xml:space="preserve"> e hiperplasia de las células de los músculos),  y por este motivo </w:t>
      </w:r>
      <w:r w:rsidR="00E510D7" w:rsidRPr="005B677C">
        <w:rPr>
          <w:lang w:val="es-ES_tradnl"/>
        </w:rPr>
        <w:t xml:space="preserve">es que en el consenso de </w:t>
      </w:r>
      <w:proofErr w:type="spellStart"/>
      <w:r w:rsidR="00E510D7" w:rsidRPr="005B677C">
        <w:rPr>
          <w:lang w:val="es-ES_tradnl"/>
        </w:rPr>
        <w:t>Manheim</w:t>
      </w:r>
      <w:proofErr w:type="spellEnd"/>
      <w:r w:rsidR="00E510D7" w:rsidRPr="005B677C">
        <w:rPr>
          <w:lang w:val="es-ES_tradnl"/>
        </w:rPr>
        <w:t xml:space="preserve">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Como </w:t>
      </w:r>
      <w:r w:rsidR="00E510D7" w:rsidRPr="005B677C">
        <w:rPr>
          <w:lang w:val="es-ES_tradnl"/>
        </w:rPr>
        <w:lastRenderedPageBreak/>
        <w:t xml:space="preserve">experiencia personal, antes de saber que el EIM se mide en ciertos lugares específicos, cuando mirábamos una imagen con placa automáticamente </w:t>
      </w:r>
      <w:r w:rsidR="00CC5187" w:rsidRPr="005B677C">
        <w:rPr>
          <w:lang w:val="es-ES_tradnl"/>
        </w:rPr>
        <w:t>pensábamos que la región de interés debía ser alrededor de esta.</w:t>
      </w:r>
      <w:r w:rsidR="00E510D7" w:rsidRPr="005B677C">
        <w:rPr>
          <w:lang w:val="es-ES_tradnl"/>
        </w:rPr>
        <w:t xml:space="preserve"> La medición del EIM difiere completamente de la medición de placa ateroesclerótica, en localización, historia clínica, factores de riesgo y el valor predictivo de riesgos cardiovasculares. </w:t>
      </w:r>
    </w:p>
    <w:p w14:paraId="2DE94624" w14:textId="77777777" w:rsidR="0067487F" w:rsidRPr="005B677C" w:rsidRDefault="009A61B8" w:rsidP="009A61B8">
      <w:pPr>
        <w:rPr>
          <w:lang w:val="es-ES_tradnl"/>
        </w:rPr>
      </w:pPr>
      <w:r w:rsidRPr="005B677C">
        <w:rPr>
          <w:lang w:val="es-ES_tradnl"/>
        </w:rPr>
        <w:t>En el último consenso, se actualizaron los criterios para distinguir en un</w:t>
      </w:r>
      <w:r w:rsidR="00CC5187" w:rsidRPr="005B677C">
        <w:rPr>
          <w:lang w:val="es-ES_tradnl"/>
        </w:rPr>
        <w:t>a</w:t>
      </w:r>
      <w:r w:rsidRPr="005B677C">
        <w:rPr>
          <w:lang w:val="es-ES_tradnl"/>
        </w:rPr>
        <w:t xml:space="preserve"> etapa temprana la formación de placa ateroesclerótica </w:t>
      </w:r>
      <w:r w:rsidR="00CC5187" w:rsidRPr="005B677C">
        <w:rPr>
          <w:lang w:val="es-ES_tradnl"/>
        </w:rPr>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p>
    <w:p w14:paraId="6934A19A" w14:textId="77777777" w:rsidR="00C430D1" w:rsidRPr="005B677C" w:rsidRDefault="00C430D1" w:rsidP="009A4DC1">
      <w:pPr>
        <w:pStyle w:val="Heading3"/>
        <w:rPr>
          <w:lang w:val="es-ES_tradnl"/>
        </w:rPr>
      </w:pPr>
      <w:bookmarkStart w:id="22" w:name="_Toc390072452"/>
      <w:r w:rsidRPr="005B677C">
        <w:rPr>
          <w:lang w:val="es-ES_tradnl"/>
        </w:rPr>
        <w:t>3.</w:t>
      </w:r>
      <w:r w:rsidR="009A4DC1" w:rsidRPr="005B677C">
        <w:rPr>
          <w:lang w:val="es-ES_tradnl"/>
        </w:rPr>
        <w:t>1</w:t>
      </w:r>
      <w:r w:rsidRPr="005B677C">
        <w:rPr>
          <w:lang w:val="es-ES_tradnl"/>
        </w:rPr>
        <w:t xml:space="preserve">.1 </w:t>
      </w:r>
      <w:r w:rsidR="009C35E3" w:rsidRPr="005B677C">
        <w:rPr>
          <w:lang w:val="es-ES_tradnl"/>
        </w:rPr>
        <w:t>Bajo nivel (Técnicas</w:t>
      </w:r>
      <w:r w:rsidR="00D730D5" w:rsidRPr="005B677C">
        <w:rPr>
          <w:lang w:val="es-ES_tradnl"/>
        </w:rPr>
        <w:t xml:space="preserve"> estandarizadas</w:t>
      </w:r>
      <w:r w:rsidR="009C35E3" w:rsidRPr="005B677C">
        <w:rPr>
          <w:lang w:val="es-ES_tradnl"/>
        </w:rPr>
        <w:t>)</w:t>
      </w:r>
      <w:bookmarkEnd w:id="22"/>
    </w:p>
    <w:p w14:paraId="23287893" w14:textId="77777777" w:rsidR="0067487F" w:rsidRPr="005B677C" w:rsidRDefault="00350B47" w:rsidP="00350B47">
      <w:pPr>
        <w:pStyle w:val="Heading4"/>
        <w:rPr>
          <w:lang w:val="es-ES_tradnl"/>
        </w:rPr>
      </w:pPr>
      <w:r w:rsidRPr="005B677C">
        <w:rPr>
          <w:lang w:val="es-ES_tradnl"/>
        </w:rPr>
        <w:t>3</w:t>
      </w:r>
      <w:r w:rsidR="0067487F" w:rsidRPr="005B677C">
        <w:rPr>
          <w:lang w:val="es-ES_tradnl"/>
        </w:rPr>
        <w:t>.1.1</w:t>
      </w:r>
      <w:r w:rsidRPr="005B677C">
        <w:rPr>
          <w:lang w:val="es-ES_tradnl"/>
        </w:rPr>
        <w:t>.</w:t>
      </w:r>
      <w:r w:rsidR="00DD4255" w:rsidRPr="005B677C">
        <w:rPr>
          <w:lang w:val="es-ES_tradnl"/>
        </w:rPr>
        <w:t>1</w:t>
      </w:r>
      <w:r w:rsidR="0067487F" w:rsidRPr="005B677C">
        <w:rPr>
          <w:lang w:val="es-ES_tradnl"/>
        </w:rPr>
        <w:t xml:space="preserve"> Distinción entre EIM y placa carotídea</w:t>
      </w:r>
    </w:p>
    <w:p w14:paraId="62A65AE5" w14:textId="77777777" w:rsidR="0067487F" w:rsidRPr="005B677C" w:rsidRDefault="0067487F" w:rsidP="0067487F">
      <w:pPr>
        <w:rPr>
          <w:lang w:val="es-ES_tradnl"/>
        </w:rPr>
      </w:pPr>
      <w:r w:rsidRPr="005B677C">
        <w:rPr>
          <w:lang w:val="es-ES_tradnl"/>
        </w:rPr>
        <w:t xml:space="preserve">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w:t>
      </w:r>
      <w:proofErr w:type="spellStart"/>
      <w:r w:rsidRPr="005B677C">
        <w:rPr>
          <w:lang w:val="es-ES_tradnl"/>
        </w:rPr>
        <w:t>adventitia</w:t>
      </w:r>
      <w:proofErr w:type="spellEnd"/>
      <w:r w:rsidRPr="005B677C">
        <w:rPr>
          <w:lang w:val="es-ES_tradnl"/>
        </w:rPr>
        <w:t xml:space="preserve"> representa el patrón íntima-media.</w:t>
      </w:r>
    </w:p>
    <w:p w14:paraId="22F9E593" w14:textId="77777777" w:rsidR="00350B47" w:rsidRPr="005B677C" w:rsidRDefault="00350B47" w:rsidP="0067487F">
      <w:pPr>
        <w:rPr>
          <w:lang w:val="es-ES_tradnl"/>
        </w:rPr>
      </w:pPr>
      <w:r w:rsidRPr="005B677C">
        <w:rPr>
          <w:lang w:val="es-ES_tradnl"/>
        </w:rPr>
        <w:t>Estos contornos son bien diferenciados con el uso de ultrasonido. A medida que un individuo envejece estos contornos se ensanchan uniformemente y se hacen más densos/espesos alrededor de los segmentos arteriales. Todos los grandes riesgos cardiovasculares conocidos 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
    <w:p w14:paraId="67E8FED5" w14:textId="77777777" w:rsidR="00350B47" w:rsidRPr="005B677C" w:rsidRDefault="00350B47" w:rsidP="0067487F">
      <w:pPr>
        <w:rPr>
          <w:lang w:val="es-ES_tradnl"/>
        </w:rPr>
      </w:pPr>
      <w:r w:rsidRPr="005B677C">
        <w:rPr>
          <w:lang w:val="es-ES_tradnl"/>
        </w:rP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rsidRPr="005B677C">
        <w:rPr>
          <w:lang w:val="es-ES_tradnl"/>
        </w:rPr>
        <w:t>son diferentes para el EIM y la placa carotídea.</w:t>
      </w:r>
    </w:p>
    <w:p w14:paraId="708527B0" w14:textId="77777777" w:rsidR="00DD4255" w:rsidRPr="005B677C" w:rsidRDefault="00DD4255" w:rsidP="00290FE1">
      <w:pPr>
        <w:pStyle w:val="Heading4"/>
        <w:rPr>
          <w:lang w:val="es-ES_tradnl"/>
        </w:rPr>
      </w:pPr>
      <w:r w:rsidRPr="005B677C">
        <w:rPr>
          <w:lang w:val="es-ES_tradnl"/>
        </w:rPr>
        <w:t xml:space="preserve">3.1.1.2 Definición </w:t>
      </w:r>
      <w:r w:rsidR="00290FE1" w:rsidRPr="005B677C">
        <w:rPr>
          <w:lang w:val="es-ES_tradnl"/>
        </w:rPr>
        <w:t>del EIM y placa carotídea para su caracterización en imágenes de ultrasonido</w:t>
      </w:r>
    </w:p>
    <w:p w14:paraId="3F5083DF" w14:textId="77777777" w:rsidR="006E54BC" w:rsidRPr="005B677C" w:rsidRDefault="00290FE1" w:rsidP="006E54BC">
      <w:pPr>
        <w:rPr>
          <w:lang w:val="es-ES_tradnl"/>
        </w:rPr>
      </w:pPr>
      <w:r w:rsidRPr="005B677C">
        <w:rPr>
          <w:lang w:val="es-ES_tradnl"/>
        </w:rPr>
        <w:t xml:space="preserve">Según lo acordado en el último consenso de </w:t>
      </w:r>
      <w:proofErr w:type="spellStart"/>
      <w:r w:rsidRPr="005B677C">
        <w:rPr>
          <w:lang w:val="es-ES_tradnl"/>
        </w:rPr>
        <w:t>Manheim</w:t>
      </w:r>
      <w:proofErr w:type="spellEnd"/>
      <w:r w:rsidRPr="005B677C">
        <w:rPr>
          <w:lang w:val="es-ES_tradnl"/>
        </w:rPr>
        <w:t>, las técnicas de ultrasonido identifican:</w:t>
      </w:r>
    </w:p>
    <w:p w14:paraId="0EDFE273" w14:textId="77777777" w:rsidR="006E54BC" w:rsidRPr="005B677C" w:rsidRDefault="00290FE1" w:rsidP="006E54BC">
      <w:pPr>
        <w:pStyle w:val="ListParagraph"/>
        <w:numPr>
          <w:ilvl w:val="0"/>
          <w:numId w:val="29"/>
        </w:numPr>
        <w:rPr>
          <w:lang w:val="es-ES_tradnl"/>
        </w:rPr>
      </w:pPr>
      <w:r w:rsidRPr="005B677C">
        <w:rPr>
          <w:lang w:val="es-ES_tradnl"/>
        </w:rPr>
        <w:t xml:space="preserve">EIM como un patrón de doble línea </w:t>
      </w:r>
      <w:r w:rsidR="00837F6A" w:rsidRPr="005B677C">
        <w:rPr>
          <w:lang w:val="es-ES_tradnl"/>
        </w:rPr>
        <w:t>visualizado en las ecografías a ambos lados de la ACC si la imagen es longitudinal. Dos líneas paralelas, que son los límites de los bordes anatómicos: lumen-íntima y media-</w:t>
      </w:r>
      <w:proofErr w:type="spellStart"/>
      <w:r w:rsidR="00837F6A" w:rsidRPr="005B677C">
        <w:rPr>
          <w:lang w:val="es-ES_tradnl"/>
        </w:rPr>
        <w:t>adventitia</w:t>
      </w:r>
      <w:proofErr w:type="spellEnd"/>
      <w:r w:rsidR="00837F6A" w:rsidRPr="005B677C">
        <w:rPr>
          <w:lang w:val="es-ES_tradnl"/>
        </w:rPr>
        <w:t xml:space="preserve">. Esta definición se corresponde con estudios anatómicos de la </w:t>
      </w:r>
      <w:r w:rsidR="006E54BC" w:rsidRPr="005B677C">
        <w:rPr>
          <w:lang w:val="es-ES_tradnl"/>
        </w:rPr>
        <w:t>c</w:t>
      </w:r>
      <w:r w:rsidR="00837F6A" w:rsidRPr="005B677C">
        <w:rPr>
          <w:lang w:val="es-ES_tradnl"/>
        </w:rPr>
        <w:t xml:space="preserve">arótida llevados a cabo para identificar el patrón del EIM </w:t>
      </w:r>
      <w:r w:rsidR="00846CED" w:rsidRPr="005B677C">
        <w:rPr>
          <w:lang w:val="es-ES_tradnl"/>
        </w:rPr>
        <w:t>en [7].</w:t>
      </w:r>
    </w:p>
    <w:p w14:paraId="3DFF007D" w14:textId="77777777" w:rsidR="004B4EB4" w:rsidRPr="005B677C" w:rsidRDefault="006E54BC" w:rsidP="004B4EB4">
      <w:pPr>
        <w:keepNext/>
        <w:rPr>
          <w:lang w:val="es-ES_tradnl"/>
        </w:rPr>
      </w:pPr>
      <w:r w:rsidRPr="005B677C">
        <w:rPr>
          <w:lang w:val="es-ES_tradnl"/>
        </w:rPr>
        <w:lastRenderedPageBreak/>
        <w:t xml:space="preserve">    </w:t>
      </w:r>
      <w:r w:rsidR="00A2527A" w:rsidRPr="005B677C">
        <w:rPr>
          <w:noProof/>
          <w:lang w:val="en-US" w:eastAsia="en-US"/>
        </w:rPr>
        <w:drawing>
          <wp:inline distT="0" distB="0" distL="0" distR="0" wp14:anchorId="77858DE0" wp14:editId="59A0C242">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14:paraId="7AC2836A" w14:textId="77777777" w:rsidR="00AC7FCD" w:rsidRPr="005B677C" w:rsidRDefault="004B4EB4" w:rsidP="004B4EB4">
      <w:pPr>
        <w:pStyle w:val="Caption"/>
        <w:jc w:val="center"/>
        <w:rPr>
          <w:sz w:val="16"/>
          <w:szCs w:val="16"/>
          <w:lang w:val="es-ES_tradnl"/>
        </w:rPr>
      </w:pPr>
      <w:r w:rsidRPr="005B677C">
        <w:rPr>
          <w:sz w:val="16"/>
          <w:szCs w:val="16"/>
          <w:lang w:val="es-ES_tradnl"/>
        </w:rPr>
        <w:t xml:space="preserve">Figure </w:t>
      </w:r>
      <w:r w:rsidRPr="005B677C">
        <w:rPr>
          <w:sz w:val="16"/>
          <w:szCs w:val="16"/>
          <w:lang w:val="es-ES_tradnl"/>
        </w:rPr>
        <w:fldChar w:fldCharType="begin"/>
      </w:r>
      <w:r w:rsidRPr="005B677C">
        <w:rPr>
          <w:sz w:val="16"/>
          <w:szCs w:val="16"/>
          <w:lang w:val="es-ES_tradnl"/>
        </w:rPr>
        <w:instrText xml:space="preserve"> SEQ Figure \* ARABIC </w:instrText>
      </w:r>
      <w:r w:rsidRPr="005B677C">
        <w:rPr>
          <w:sz w:val="16"/>
          <w:szCs w:val="16"/>
          <w:lang w:val="es-ES_tradnl"/>
        </w:rPr>
        <w:fldChar w:fldCharType="separate"/>
      </w:r>
      <w:r w:rsidR="00D51F05" w:rsidRPr="005B677C">
        <w:rPr>
          <w:noProof/>
          <w:sz w:val="16"/>
          <w:szCs w:val="16"/>
          <w:lang w:val="es-ES_tradnl"/>
        </w:rPr>
        <w:t>1</w:t>
      </w:r>
      <w:r w:rsidRPr="005B677C">
        <w:rPr>
          <w:sz w:val="16"/>
          <w:szCs w:val="16"/>
          <w:lang w:val="es-ES_tradnl"/>
        </w:rPr>
        <w:fldChar w:fldCharType="end"/>
      </w:r>
      <w:r w:rsidRPr="005B677C">
        <w:rPr>
          <w:sz w:val="16"/>
          <w:szCs w:val="16"/>
          <w:lang w:val="es-ES_tradnl"/>
        </w:rPr>
        <w:t xml:space="preserve"> .Vista longitudinal de la ACC, bifurcación y origen de </w:t>
      </w:r>
      <w:proofErr w:type="gramStart"/>
      <w:r w:rsidRPr="005B677C">
        <w:rPr>
          <w:sz w:val="16"/>
          <w:szCs w:val="16"/>
          <w:lang w:val="es-ES_tradnl"/>
        </w:rPr>
        <w:t>la arterias</w:t>
      </w:r>
      <w:proofErr w:type="gramEnd"/>
      <w:r w:rsidRPr="005B677C">
        <w:rPr>
          <w:sz w:val="16"/>
          <w:szCs w:val="16"/>
          <w:lang w:val="es-ES_tradnl"/>
        </w:rPr>
        <w:t xml:space="preserve"> carótidas internas y externas. La doble flecha indica el fin de la ACC, donde ambas paredes arteriales comienzan a deformarse</w:t>
      </w:r>
    </w:p>
    <w:p w14:paraId="133868B4" w14:textId="77777777" w:rsidR="00CF3266" w:rsidRPr="005B677C" w:rsidRDefault="00846CED" w:rsidP="00CF3266">
      <w:pPr>
        <w:pStyle w:val="ListParagraph"/>
        <w:numPr>
          <w:ilvl w:val="0"/>
          <w:numId w:val="26"/>
        </w:numPr>
        <w:ind w:left="360"/>
        <w:rPr>
          <w:lang w:val="es-ES_tradnl"/>
        </w:rPr>
      </w:pPr>
      <w:r w:rsidRPr="005B677C">
        <w:rPr>
          <w:bCs/>
          <w:lang w:val="es-ES_tradnl"/>
        </w:rPr>
        <w:t>Se define a la placa aterosclerótica como una estructura localizada en la pared vascular que invade la luz arterial</w:t>
      </w:r>
      <w:r w:rsidR="00CF3266" w:rsidRPr="005B677C">
        <w:rPr>
          <w:bCs/>
          <w:lang w:val="es-ES_tradnl"/>
        </w:rPr>
        <w:t xml:space="preserve"> (lumen)</w:t>
      </w:r>
      <w:r w:rsidRPr="005B677C">
        <w:rPr>
          <w:bCs/>
          <w:lang w:val="es-ES_tradnl"/>
        </w:rPr>
        <w:t xml:space="preserve"> por lo menos 0,5 mm o al menos en un 50% de la distancia del complejo íntima media que lo circunda, </w:t>
      </w:r>
      <w:r w:rsidR="00CF3266" w:rsidRPr="005B677C">
        <w:rPr>
          <w:bCs/>
          <w:lang w:val="es-ES_tradnl"/>
        </w:rPr>
        <w:t xml:space="preserve">o sino también, </w:t>
      </w:r>
      <w:r w:rsidRPr="005B677C">
        <w:rPr>
          <w:bCs/>
          <w:lang w:val="es-ES_tradnl"/>
        </w:rPr>
        <w:t xml:space="preserve"> </w:t>
      </w:r>
      <w:r w:rsidR="00CF3266" w:rsidRPr="005B677C">
        <w:rPr>
          <w:bCs/>
          <w:lang w:val="es-ES_tradnl"/>
        </w:rPr>
        <w:t xml:space="preserve">como </w:t>
      </w:r>
      <w:r w:rsidRPr="005B677C">
        <w:rPr>
          <w:bCs/>
          <w:lang w:val="es-ES_tradnl"/>
        </w:rPr>
        <w:t xml:space="preserve">una estructura focal de un </w:t>
      </w:r>
      <w:r w:rsidR="00CF3266" w:rsidRPr="005B677C">
        <w:rPr>
          <w:bCs/>
          <w:lang w:val="es-ES_tradnl"/>
        </w:rPr>
        <w:t>EIM  mayor a</w:t>
      </w:r>
      <w:r w:rsidRPr="005B677C">
        <w:rPr>
          <w:bCs/>
          <w:lang w:val="es-ES_tradnl"/>
        </w:rPr>
        <w:t xml:space="preserve"> 1,5 mm medida desde la interfaz media-adventicia a la interfaz íntima-lumen.</w:t>
      </w:r>
    </w:p>
    <w:p w14:paraId="76158A25" w14:textId="77777777" w:rsidR="00CF3266" w:rsidRPr="005B677C" w:rsidRDefault="00CF3266" w:rsidP="00CF3266">
      <w:pPr>
        <w:rPr>
          <w:lang w:val="es-ES_tradnl"/>
        </w:rPr>
      </w:pPr>
      <w:r w:rsidRPr="005B677C">
        <w:rPr>
          <w:lang w:val="es-ES_tradnl"/>
        </w:rPr>
        <w:t>Estas definiciones permiten la clasificación de la gran mayoría de las lesiones de la carótida observadas en las imágenes de ultrasonido.</w:t>
      </w:r>
    </w:p>
    <w:p w14:paraId="33619598" w14:textId="77777777" w:rsidR="00CF3266" w:rsidRPr="005B677C" w:rsidRDefault="00CF3266" w:rsidP="00CF3266">
      <w:pPr>
        <w:pStyle w:val="Heading4"/>
        <w:rPr>
          <w:lang w:val="es-ES_tradnl"/>
        </w:rPr>
      </w:pPr>
      <w:r w:rsidRPr="005B677C">
        <w:rPr>
          <w:lang w:val="es-ES_tradnl"/>
        </w:rPr>
        <w:t xml:space="preserve">3.1.1.3 </w:t>
      </w:r>
      <w:r w:rsidR="004B4EB4" w:rsidRPr="005B677C">
        <w:rPr>
          <w:lang w:val="es-ES_tradnl"/>
        </w:rPr>
        <w:t>Estructuras anatómicas y principios fisiológicos</w:t>
      </w:r>
    </w:p>
    <w:p w14:paraId="41B4AE47" w14:textId="77777777" w:rsidR="004B4EB4" w:rsidRPr="005B677C" w:rsidRDefault="004B4EB4" w:rsidP="004B4EB4">
      <w:pPr>
        <w:rPr>
          <w:lang w:val="es-ES_tradnl"/>
        </w:rPr>
      </w:pPr>
      <w:r w:rsidRPr="005B677C">
        <w:rPr>
          <w:lang w:val="es-ES_tradnl"/>
        </w:rPr>
        <w:t>En esta sección se describen algunos puntos sobre la fisiología de la carótida y cómo incide esto en el estudio:</w:t>
      </w:r>
    </w:p>
    <w:p w14:paraId="4B8EAD43" w14:textId="77777777" w:rsidR="004B4EB4" w:rsidRPr="005B677C" w:rsidRDefault="004508AA" w:rsidP="004B4EB4">
      <w:pPr>
        <w:pStyle w:val="ListParagraph"/>
        <w:numPr>
          <w:ilvl w:val="0"/>
          <w:numId w:val="26"/>
        </w:numPr>
        <w:rPr>
          <w:lang w:val="es-ES_tradnl"/>
        </w:rPr>
      </w:pPr>
      <w:r w:rsidRPr="005B677C">
        <w:rPr>
          <w:lang w:val="es-ES_tradnl"/>
        </w:rPr>
        <w:t>Las arterias carótida común e interna son homogéneas en estructura y hemodinámica.</w:t>
      </w:r>
    </w:p>
    <w:p w14:paraId="3B99CA84" w14:textId="77777777" w:rsidR="003107F4" w:rsidRPr="005B677C" w:rsidRDefault="004508AA" w:rsidP="004B4EB4">
      <w:pPr>
        <w:pStyle w:val="ListParagraph"/>
        <w:numPr>
          <w:ilvl w:val="0"/>
          <w:numId w:val="26"/>
        </w:numPr>
        <w:rPr>
          <w:lang w:val="es-ES_tradnl"/>
        </w:rPr>
      </w:pPr>
      <w:r w:rsidRPr="005B677C">
        <w:rPr>
          <w:lang w:val="es-ES_tradnl"/>
        </w:rP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14:paraId="15FB085E" w14:textId="4958F69F" w:rsidR="004508AA" w:rsidRPr="005B677C" w:rsidRDefault="003107F4" w:rsidP="003107F4">
      <w:pPr>
        <w:pStyle w:val="ListParagraph"/>
        <w:numPr>
          <w:ilvl w:val="0"/>
          <w:numId w:val="26"/>
        </w:numPr>
        <w:rPr>
          <w:lang w:val="es-ES_tradnl"/>
        </w:rPr>
      </w:pPr>
      <w:r w:rsidRPr="005B677C">
        <w:rPr>
          <w:lang w:val="es-ES_tradnl"/>
        </w:rPr>
        <w:t xml:space="preserve">La bifurcación es bastante heterogénea entre los individuos. En este punto, las diferencias respecto a los ángulos, curvaturas y diámetros de las arterias carótidas </w:t>
      </w:r>
      <w:r w:rsidR="00A642C3">
        <w:t xml:space="preserve">afectan  el estrés de rozamiento en la pared arterial y modifica el espesor </w:t>
      </w:r>
      <w:r w:rsidR="00A642C3">
        <w:t>íntima</w:t>
      </w:r>
      <w:r w:rsidR="00A642C3">
        <w:t xml:space="preserve"> media independientemente de los factores de riesgo.</w:t>
      </w:r>
    </w:p>
    <w:p w14:paraId="5A7CAC87" w14:textId="77777777" w:rsidR="003107F4" w:rsidRPr="005B677C" w:rsidRDefault="003107F4" w:rsidP="003107F4">
      <w:pPr>
        <w:pStyle w:val="ListParagraph"/>
        <w:numPr>
          <w:ilvl w:val="0"/>
          <w:numId w:val="26"/>
        </w:numPr>
        <w:rPr>
          <w:lang w:val="es-ES_tradnl"/>
        </w:rPr>
      </w:pPr>
      <w:r w:rsidRPr="005B677C">
        <w:rPr>
          <w:lang w:val="es-ES_tradnl"/>
        </w:rPr>
        <w:t>Dado que la ateroesclerosis se manifiesta en el bulbo carotídeo, es necesario medir en los otros segmentos.</w:t>
      </w:r>
    </w:p>
    <w:p w14:paraId="7BF3A196" w14:textId="77777777" w:rsidR="003107F4" w:rsidRPr="005B677C" w:rsidRDefault="003107F4" w:rsidP="003107F4">
      <w:pPr>
        <w:pStyle w:val="Heading4"/>
        <w:rPr>
          <w:lang w:val="es-ES_tradnl"/>
        </w:rPr>
      </w:pPr>
      <w:r w:rsidRPr="005B677C">
        <w:rPr>
          <w:lang w:val="es-ES_tradnl"/>
        </w:rPr>
        <w:lastRenderedPageBreak/>
        <w:t>3.1.1.4 Estándares para la adquisición de una imagen de ultrasonido</w:t>
      </w:r>
    </w:p>
    <w:p w14:paraId="4C8B02EF" w14:textId="77777777" w:rsidR="003107F4" w:rsidRPr="005B677C" w:rsidRDefault="003107F4" w:rsidP="003107F4">
      <w:pPr>
        <w:rPr>
          <w:lang w:val="es-ES_tradnl"/>
        </w:rPr>
      </w:pPr>
      <w:r w:rsidRPr="005B677C">
        <w:rPr>
          <w:lang w:val="es-ES_tradnl"/>
        </w:rP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p>
    <w:p w14:paraId="0BFC6604" w14:textId="77777777" w:rsidR="003107F4" w:rsidRPr="005B677C" w:rsidRDefault="003107F4" w:rsidP="00D730D5">
      <w:pPr>
        <w:pStyle w:val="Heading5"/>
        <w:rPr>
          <w:lang w:val="es-ES_tradnl"/>
        </w:rPr>
      </w:pPr>
      <w:r w:rsidRPr="005B677C">
        <w:rPr>
          <w:lang w:val="es-ES_tradnl"/>
        </w:rPr>
        <w:t>3.1.1.4.1</w:t>
      </w:r>
      <w:r w:rsidR="00D730D5" w:rsidRPr="005B677C">
        <w:rPr>
          <w:lang w:val="es-ES_tradnl"/>
        </w:rPr>
        <w:t xml:space="preserve"> Configuración óptima del dispositivo de ultrasonido</w:t>
      </w:r>
    </w:p>
    <w:p w14:paraId="6CE25D19" w14:textId="77777777" w:rsidR="00D730D5" w:rsidRPr="005B677C" w:rsidRDefault="00D730D5" w:rsidP="00D730D5">
      <w:pPr>
        <w:pStyle w:val="ListParagraph"/>
        <w:numPr>
          <w:ilvl w:val="0"/>
          <w:numId w:val="30"/>
        </w:numPr>
        <w:rPr>
          <w:lang w:val="es-ES_tradnl"/>
        </w:rPr>
      </w:pPr>
      <w:r w:rsidRPr="005B677C">
        <w:rPr>
          <w:lang w:val="es-ES_tradnl"/>
        </w:rPr>
        <w:t>El equipamiento estándar incluye un sistema de alta resolución en modo-B operando en blanco y negro, preferentemente con un transductor lineal trabajando en una frecuencia mayor a 7 MHz.</w:t>
      </w:r>
    </w:p>
    <w:p w14:paraId="431A8A62" w14:textId="77777777" w:rsidR="00D730D5" w:rsidRPr="005B677C" w:rsidRDefault="00D730D5" w:rsidP="00D730D5">
      <w:pPr>
        <w:pStyle w:val="ListParagraph"/>
        <w:numPr>
          <w:ilvl w:val="0"/>
          <w:numId w:val="30"/>
        </w:numPr>
        <w:rPr>
          <w:lang w:val="es-ES_tradnl"/>
        </w:rPr>
      </w:pPr>
      <w:r w:rsidRPr="005B677C">
        <w:rPr>
          <w:lang w:val="es-ES_tradnl"/>
        </w:rPr>
        <w:t>Una profundidad de foco apropiada se considera entre 30mm y 40mm y la velocidad de fotogramas en 25 Hz (siempre mayor que 15 Hz en lo posible). Ambas configuraciones proporcionan calidad de imagen óptima y facilitan la detección de bordes.</w:t>
      </w:r>
    </w:p>
    <w:p w14:paraId="6C3BA6A5" w14:textId="7B20F9A3" w:rsidR="00D730D5" w:rsidRPr="005B677C" w:rsidRDefault="00A642C3" w:rsidP="00D730D5">
      <w:pPr>
        <w:pStyle w:val="ListParagraph"/>
        <w:numPr>
          <w:ilvl w:val="0"/>
          <w:numId w:val="30"/>
        </w:numPr>
        <w:rPr>
          <w:lang w:val="es-ES_tradnl"/>
        </w:rPr>
      </w:pPr>
      <w:r w:rsidRPr="00A642C3">
        <w:t xml:space="preserve">Atenuación de la ganancia </w:t>
      </w:r>
      <w:proofErr w:type="spellStart"/>
      <w:r w:rsidRPr="00A642C3">
        <w:t>seteada</w:t>
      </w:r>
      <w:proofErr w:type="spellEnd"/>
      <w:r w:rsidRPr="00A642C3">
        <w:t xml:space="preserve"> en </w:t>
      </w:r>
      <w:r w:rsidR="00D730D5" w:rsidRPr="005B677C">
        <w:rPr>
          <w:lang w:val="es-ES_tradnl"/>
        </w:rPr>
        <w:t>60 dB.</w:t>
      </w:r>
    </w:p>
    <w:p w14:paraId="4774E800" w14:textId="77777777" w:rsidR="00D730D5" w:rsidRPr="005B677C" w:rsidRDefault="00D730D5" w:rsidP="00D730D5">
      <w:pPr>
        <w:pStyle w:val="ListParagraph"/>
        <w:numPr>
          <w:ilvl w:val="0"/>
          <w:numId w:val="30"/>
        </w:numPr>
        <w:rPr>
          <w:lang w:val="es-ES_tradnl"/>
        </w:rPr>
      </w:pPr>
      <w:r w:rsidRPr="005B677C">
        <w:rPr>
          <w:lang w:val="es-ES_tradnl"/>
        </w:rPr>
        <w:t>Los parámetros de atenuación deben ser ajustados para obtener un brillo simétrico en ambas paredes, o en el centro para eliminar cualquier artefacto infra-lumínico.</w:t>
      </w:r>
    </w:p>
    <w:p w14:paraId="6AF51CBE" w14:textId="77777777" w:rsidR="00D730D5" w:rsidRPr="005B677C" w:rsidRDefault="00D730D5" w:rsidP="00D730D5">
      <w:pPr>
        <w:pStyle w:val="Heading5"/>
        <w:rPr>
          <w:lang w:val="es-ES_tradnl"/>
        </w:rPr>
      </w:pPr>
      <w:r w:rsidRPr="005B677C">
        <w:rPr>
          <w:lang w:val="es-ES_tradnl"/>
        </w:rPr>
        <w:t>3.1.1.4.2 Método Manual/ Proceso de examinación recomendado para el profesional</w:t>
      </w:r>
    </w:p>
    <w:p w14:paraId="585C8F92" w14:textId="77777777" w:rsidR="00D730D5" w:rsidRPr="005B677C" w:rsidRDefault="00D730D5" w:rsidP="00D730D5">
      <w:pPr>
        <w:rPr>
          <w:lang w:val="es-ES_tradnl"/>
        </w:rPr>
      </w:pPr>
      <w:r w:rsidRPr="005B677C">
        <w:rPr>
          <w:lang w:val="es-ES_tradnl"/>
        </w:rPr>
        <w:t>En esta sección se describen los pasos que debe considerar/seguir el profesional a la hora de realizar un estudio para evaluar el EIM:</w:t>
      </w:r>
    </w:p>
    <w:p w14:paraId="71FCB944" w14:textId="77777777" w:rsidR="00D730D5" w:rsidRPr="005B677C" w:rsidRDefault="00D730D5" w:rsidP="00D730D5">
      <w:pPr>
        <w:pStyle w:val="ListParagraph"/>
        <w:numPr>
          <w:ilvl w:val="0"/>
          <w:numId w:val="31"/>
        </w:numPr>
        <w:rPr>
          <w:lang w:val="es-ES_tradnl"/>
        </w:rPr>
      </w:pPr>
      <w:r w:rsidRPr="005B677C">
        <w:rPr>
          <w:lang w:val="es-ES_tradnl"/>
        </w:rPr>
        <w:t>Los segmentos de la pared arterial deben ser evaluados en una vista longitudinal, estrictamente perpendicular al haz de ultrasonido.</w:t>
      </w:r>
    </w:p>
    <w:p w14:paraId="075C4EC2" w14:textId="10E0AECD" w:rsidR="00D730D5" w:rsidRPr="005B677C" w:rsidRDefault="00D730D5" w:rsidP="00D730D5">
      <w:pPr>
        <w:pStyle w:val="ListParagraph"/>
        <w:numPr>
          <w:ilvl w:val="0"/>
          <w:numId w:val="31"/>
        </w:numPr>
        <w:rPr>
          <w:lang w:val="es-ES_tradnl"/>
        </w:rPr>
      </w:pPr>
      <w:r w:rsidRPr="005B677C">
        <w:rPr>
          <w:lang w:val="es-ES_tradnl"/>
        </w:rPr>
        <w:t xml:space="preserve">Ambas paredes deben ser visualizadas claramente para conseguir las medidas del diámetro. El diámetro óptimo debe ser obtenido durante el diástole (período en el que el corazón se relaja luego de una contracción) mediante detección </w:t>
      </w:r>
      <w:r w:rsidRPr="00A642C3">
        <w:rPr>
          <w:lang w:val="es-ES_tradnl"/>
        </w:rPr>
        <w:t>cine-</w:t>
      </w:r>
      <w:proofErr w:type="spellStart"/>
      <w:r w:rsidRPr="00A642C3">
        <w:rPr>
          <w:lang w:val="es-ES_tradnl"/>
        </w:rPr>
        <w:t>loop</w:t>
      </w:r>
      <w:proofErr w:type="spellEnd"/>
      <w:r w:rsidR="00A642C3">
        <w:rPr>
          <w:lang w:val="es-ES_tradnl"/>
        </w:rPr>
        <w:t xml:space="preserve"> (bucle de imágenes congelado</w:t>
      </w:r>
      <w:bookmarkStart w:id="23" w:name="_GoBack"/>
      <w:bookmarkEnd w:id="23"/>
      <w:r w:rsidRPr="005B677C">
        <w:rPr>
          <w:lang w:val="es-ES_tradnl"/>
        </w:rPr>
        <w:t xml:space="preserve"> automático o buscando el diámetro mínimo durante el ciclo cardíaco. </w:t>
      </w:r>
    </w:p>
    <w:p w14:paraId="7B460F10" w14:textId="77777777" w:rsidR="00753624" w:rsidRPr="005B677C" w:rsidRDefault="00753624" w:rsidP="007F1D18">
      <w:pPr>
        <w:pStyle w:val="ListParagraph"/>
        <w:keepNext/>
        <w:rPr>
          <w:lang w:val="es-ES_tradnl"/>
        </w:rPr>
      </w:pPr>
      <w:r w:rsidRPr="005B677C">
        <w:rPr>
          <w:noProof/>
          <w:lang w:val="en-US" w:eastAsia="en-US"/>
        </w:rPr>
        <w:drawing>
          <wp:inline distT="0" distB="0" distL="0" distR="0" wp14:anchorId="07494FCC" wp14:editId="2286F537">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33">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14:paraId="49BCC78E" w14:textId="77777777" w:rsidR="00753624" w:rsidRPr="005B677C" w:rsidRDefault="007F1D18" w:rsidP="007F1D18">
      <w:pPr>
        <w:pStyle w:val="Caption"/>
        <w:jc w:val="center"/>
        <w:rPr>
          <w:sz w:val="16"/>
          <w:szCs w:val="16"/>
          <w:lang w:val="es-ES_tradnl"/>
        </w:rPr>
      </w:pPr>
      <w:r w:rsidRPr="005B677C">
        <w:rPr>
          <w:sz w:val="16"/>
          <w:szCs w:val="16"/>
          <w:lang w:val="es-ES_tradnl"/>
        </w:rPr>
        <w:t xml:space="preserve">                   </w:t>
      </w:r>
      <w:r w:rsidR="00753624" w:rsidRPr="005B677C">
        <w:rPr>
          <w:sz w:val="16"/>
          <w:szCs w:val="16"/>
          <w:lang w:val="es-ES_tradnl"/>
        </w:rPr>
        <w:t xml:space="preserve">Figure </w:t>
      </w:r>
      <w:r w:rsidR="00753624" w:rsidRPr="005B677C">
        <w:rPr>
          <w:sz w:val="16"/>
          <w:szCs w:val="16"/>
          <w:lang w:val="es-ES_tradnl"/>
        </w:rPr>
        <w:fldChar w:fldCharType="begin"/>
      </w:r>
      <w:r w:rsidR="00753624" w:rsidRPr="005B677C">
        <w:rPr>
          <w:sz w:val="16"/>
          <w:szCs w:val="16"/>
          <w:lang w:val="es-ES_tradnl"/>
        </w:rPr>
        <w:instrText xml:space="preserve"> SEQ Figure \* ARABIC </w:instrText>
      </w:r>
      <w:r w:rsidR="00753624" w:rsidRPr="005B677C">
        <w:rPr>
          <w:sz w:val="16"/>
          <w:szCs w:val="16"/>
          <w:lang w:val="es-ES_tradnl"/>
        </w:rPr>
        <w:fldChar w:fldCharType="separate"/>
      </w:r>
      <w:r w:rsidR="00D51F05" w:rsidRPr="005B677C">
        <w:rPr>
          <w:noProof/>
          <w:sz w:val="16"/>
          <w:szCs w:val="16"/>
          <w:lang w:val="es-ES_tradnl"/>
        </w:rPr>
        <w:t>2</w:t>
      </w:r>
      <w:r w:rsidR="00753624" w:rsidRPr="005B677C">
        <w:rPr>
          <w:sz w:val="16"/>
          <w:szCs w:val="16"/>
          <w:lang w:val="es-ES_tradnl"/>
        </w:rPr>
        <w:fldChar w:fldCharType="end"/>
      </w:r>
      <w:r w:rsidR="00753624" w:rsidRPr="005B677C">
        <w:rPr>
          <w:sz w:val="16"/>
          <w:szCs w:val="16"/>
          <w:lang w:val="es-ES_tradnl"/>
        </w:rPr>
        <w:t xml:space="preserve"> Selección automática del fin </w:t>
      </w:r>
      <w:proofErr w:type="gramStart"/>
      <w:r w:rsidR="00753624" w:rsidRPr="005B677C">
        <w:rPr>
          <w:sz w:val="16"/>
          <w:szCs w:val="16"/>
          <w:lang w:val="es-ES_tradnl"/>
        </w:rPr>
        <w:t>del</w:t>
      </w:r>
      <w:proofErr w:type="gramEnd"/>
      <w:r w:rsidR="00753624" w:rsidRPr="005B677C">
        <w:rPr>
          <w:sz w:val="16"/>
          <w:szCs w:val="16"/>
          <w:lang w:val="es-ES_tradnl"/>
        </w:rPr>
        <w:t xml:space="preserve"> diástole desde un video de la CCA en una medición del EIM</w:t>
      </w:r>
    </w:p>
    <w:p w14:paraId="6A407E68" w14:textId="77777777" w:rsidR="00753624" w:rsidRPr="005B677C" w:rsidRDefault="00753624" w:rsidP="00D730D5">
      <w:pPr>
        <w:pStyle w:val="ListParagraph"/>
        <w:numPr>
          <w:ilvl w:val="0"/>
          <w:numId w:val="31"/>
        </w:numPr>
        <w:rPr>
          <w:lang w:val="es-ES_tradnl"/>
        </w:rPr>
      </w:pPr>
      <w:r w:rsidRPr="005B677C">
        <w:rPr>
          <w:lang w:val="es-ES_tradnl"/>
        </w:rPr>
        <w:t>Se recomienda utilizar el transductor de forma lateral, ya que ofrece mejor resolución en el centro.</w:t>
      </w:r>
    </w:p>
    <w:p w14:paraId="473E443B" w14:textId="77777777" w:rsidR="00753624" w:rsidRPr="005B677C" w:rsidRDefault="00753624" w:rsidP="00D730D5">
      <w:pPr>
        <w:pStyle w:val="ListParagraph"/>
        <w:numPr>
          <w:ilvl w:val="0"/>
          <w:numId w:val="31"/>
        </w:numPr>
        <w:rPr>
          <w:lang w:val="es-ES_tradnl"/>
        </w:rPr>
      </w:pPr>
      <w:r w:rsidRPr="005B677C">
        <w:rPr>
          <w:lang w:val="es-ES_tradnl"/>
        </w:rPr>
        <w:lastRenderedPageBreak/>
        <w:t>La adquisición de la imagen desde diferentes ángulos incrementa el tiempo del procedimiento sin beneficios con respecto a la medición del EIM, aunque resulta muy provechoso si se utiliza esta forma de medición en estudios clínicos ya que favorece la reproducibilidad y los análisis estadísticos.</w:t>
      </w:r>
    </w:p>
    <w:p w14:paraId="3ACC6D37" w14:textId="77777777" w:rsidR="00753624" w:rsidRPr="005B677C" w:rsidRDefault="00753624" w:rsidP="00D730D5">
      <w:pPr>
        <w:pStyle w:val="ListParagraph"/>
        <w:numPr>
          <w:ilvl w:val="0"/>
          <w:numId w:val="31"/>
        </w:numPr>
        <w:rPr>
          <w:lang w:val="es-ES_tradnl"/>
        </w:rPr>
      </w:pPr>
      <w:r w:rsidRPr="005B677C">
        <w:rPr>
          <w:lang w:val="es-ES_tradnl"/>
        </w:rPr>
        <w:t>Una imagen horizontal de la arteria optimiza los límites entre el flujo sanguíneo y las paredes de los vasos.</w:t>
      </w:r>
    </w:p>
    <w:p w14:paraId="4F86B264" w14:textId="77777777" w:rsidR="00753624" w:rsidRPr="005B677C" w:rsidRDefault="00753624" w:rsidP="00D730D5">
      <w:pPr>
        <w:pStyle w:val="ListParagraph"/>
        <w:numPr>
          <w:ilvl w:val="0"/>
          <w:numId w:val="31"/>
        </w:numPr>
        <w:rPr>
          <w:lang w:val="es-ES_tradnl"/>
        </w:rPr>
      </w:pPr>
      <w:r w:rsidRPr="005B677C">
        <w:rPr>
          <w:lang w:val="es-ES_tradnl"/>
        </w:rPr>
        <w:t>La imagen de la bifurcación de la carótida ofrece una referencia esencial para las imágenes en serie.</w:t>
      </w:r>
    </w:p>
    <w:p w14:paraId="7D76973E" w14:textId="77777777" w:rsidR="00753624" w:rsidRPr="005B677C" w:rsidRDefault="00753624" w:rsidP="00D730D5">
      <w:pPr>
        <w:pStyle w:val="ListParagraph"/>
        <w:numPr>
          <w:ilvl w:val="0"/>
          <w:numId w:val="31"/>
        </w:numPr>
        <w:rPr>
          <w:lang w:val="es-ES_tradnl"/>
        </w:rPr>
      </w:pPr>
      <w:r w:rsidRPr="005B677C">
        <w:rPr>
          <w:lang w:val="es-ES_tradnl"/>
        </w:rPr>
        <w:t>Las vistas longitudinales y transversales son requeridas para visualizar la ateroesclerosis focal.</w:t>
      </w:r>
    </w:p>
    <w:p w14:paraId="49951B76" w14:textId="77777777" w:rsidR="00753624" w:rsidRPr="005B677C" w:rsidRDefault="00753624" w:rsidP="00753624">
      <w:pPr>
        <w:pStyle w:val="ListParagraph"/>
        <w:numPr>
          <w:ilvl w:val="0"/>
          <w:numId w:val="31"/>
        </w:numPr>
        <w:rPr>
          <w:lang w:val="es-ES_tradnl"/>
        </w:rPr>
      </w:pPr>
      <w:r w:rsidRPr="005B677C">
        <w:rPr>
          <w:lang w:val="es-ES_tradnl"/>
        </w:rPr>
        <w:t xml:space="preserve">Las imágenes </w:t>
      </w:r>
      <w:proofErr w:type="spellStart"/>
      <w:r w:rsidRPr="005B677C">
        <w:rPr>
          <w:lang w:val="es-ES_tradnl"/>
        </w:rPr>
        <w:t>Doppler</w:t>
      </w:r>
      <w:proofErr w:type="spellEnd"/>
      <w:r w:rsidRPr="005B677C">
        <w:rPr>
          <w:lang w:val="es-ES_tradnl"/>
        </w:rPr>
        <w:t xml:space="preserve"> color del flujo sanguíneo ayudan a identificar aquellos límites poco </w:t>
      </w:r>
      <w:proofErr w:type="spellStart"/>
      <w:r w:rsidRPr="005B677C">
        <w:rPr>
          <w:highlight w:val="yellow"/>
          <w:lang w:val="es-ES_tradnl"/>
        </w:rPr>
        <w:t>ecogénicos</w:t>
      </w:r>
      <w:proofErr w:type="spellEnd"/>
      <w:r w:rsidRPr="005B677C">
        <w:rPr>
          <w:highlight w:val="yellow"/>
          <w:lang w:val="es-ES_tradnl"/>
        </w:rPr>
        <w:t xml:space="preserve"> (</w:t>
      </w:r>
      <w:proofErr w:type="spellStart"/>
      <w:r w:rsidRPr="005B677C">
        <w:rPr>
          <w:highlight w:val="yellow"/>
          <w:lang w:val="es-ES_tradnl"/>
        </w:rPr>
        <w:t>return</w:t>
      </w:r>
      <w:proofErr w:type="spellEnd"/>
      <w:r w:rsidRPr="005B677C">
        <w:rPr>
          <w:highlight w:val="yellow"/>
          <w:lang w:val="es-ES_tradnl"/>
        </w:rPr>
        <w:t xml:space="preserve"> </w:t>
      </w:r>
      <w:proofErr w:type="spellStart"/>
      <w:r w:rsidRPr="005B677C">
        <w:rPr>
          <w:highlight w:val="yellow"/>
          <w:lang w:val="es-ES_tradnl"/>
        </w:rPr>
        <w:t>signal</w:t>
      </w:r>
      <w:proofErr w:type="spellEnd"/>
      <w:r w:rsidRPr="005B677C">
        <w:rPr>
          <w:highlight w:val="yellow"/>
          <w:lang w:val="es-ES_tradnl"/>
        </w:rPr>
        <w:t xml:space="preserve"> in </w:t>
      </w:r>
      <w:proofErr w:type="spellStart"/>
      <w:r w:rsidRPr="005B677C">
        <w:rPr>
          <w:highlight w:val="yellow"/>
          <w:lang w:val="es-ES_tradnl"/>
        </w:rPr>
        <w:t>ultrasound</w:t>
      </w:r>
      <w:proofErr w:type="spellEnd"/>
      <w:r w:rsidRPr="005B677C">
        <w:rPr>
          <w:highlight w:val="yellow"/>
          <w:lang w:val="es-ES_tradnl"/>
        </w:rPr>
        <w:t xml:space="preserve"> </w:t>
      </w:r>
      <w:proofErr w:type="spellStart"/>
      <w:r w:rsidRPr="005B677C">
        <w:rPr>
          <w:highlight w:val="yellow"/>
          <w:lang w:val="es-ES_tradnl"/>
        </w:rPr>
        <w:t>exam</w:t>
      </w:r>
      <w:proofErr w:type="spellEnd"/>
      <w:r w:rsidRPr="005B677C">
        <w:rPr>
          <w:highlight w:val="yellow"/>
          <w:lang w:val="es-ES_tradnl"/>
        </w:rPr>
        <w:t>)</w:t>
      </w:r>
      <w:r w:rsidRPr="005B677C">
        <w:rPr>
          <w:lang w:val="es-ES_tradnl"/>
        </w:rPr>
        <w:t>.</w:t>
      </w:r>
    </w:p>
    <w:p w14:paraId="784B541B" w14:textId="77777777" w:rsidR="00753624" w:rsidRPr="005B677C" w:rsidRDefault="00753624" w:rsidP="00D51F05">
      <w:pPr>
        <w:pStyle w:val="Heading5"/>
        <w:rPr>
          <w:lang w:val="es-ES_tradnl"/>
        </w:rPr>
      </w:pPr>
      <w:r w:rsidRPr="005B677C">
        <w:rPr>
          <w:lang w:val="es-ES_tradnl"/>
        </w:rPr>
        <w:t>3.1.1.4.3 Segmentos estándar donde realizar la medición</w:t>
      </w:r>
    </w:p>
    <w:p w14:paraId="7CE692A1" w14:textId="77777777" w:rsidR="00753624" w:rsidRPr="005B677C" w:rsidRDefault="007F1D18" w:rsidP="00753624">
      <w:pPr>
        <w:rPr>
          <w:lang w:val="es-ES_tradnl"/>
        </w:rPr>
      </w:pPr>
      <w:r w:rsidRPr="005B677C">
        <w:rPr>
          <w:lang w:val="es-ES_tradnl"/>
        </w:rP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rsidRPr="005B677C">
        <w:rPr>
          <w:lang w:val="es-ES_tradnl"/>
        </w:rPr>
        <w:t xml:space="preserve">realizados mundialmente. De hecho, la mayoría de los valores de referencia incluidos/mencionados en este capítulo provienen de datos recabados en diferentes países. </w:t>
      </w:r>
    </w:p>
    <w:p w14:paraId="34943063" w14:textId="77777777" w:rsidR="00C82125" w:rsidRPr="005B677C" w:rsidRDefault="00C82125" w:rsidP="00753624">
      <w:pPr>
        <w:rPr>
          <w:lang w:val="es-ES_tradnl"/>
        </w:rPr>
      </w:pPr>
      <w:r w:rsidRPr="005B677C">
        <w:rPr>
          <w:lang w:val="es-ES_tradnl"/>
        </w:rPr>
        <w:t>El siguiente modelo de práctica es el único que ha sido validado anatómicamente:</w:t>
      </w:r>
    </w:p>
    <w:p w14:paraId="34111038" w14:textId="77777777" w:rsidR="00D51F05" w:rsidRPr="005B677C" w:rsidRDefault="004452AE" w:rsidP="00851F27">
      <w:pPr>
        <w:pStyle w:val="ListParagraph"/>
        <w:numPr>
          <w:ilvl w:val="0"/>
          <w:numId w:val="32"/>
        </w:numPr>
        <w:rPr>
          <w:lang w:val="es-ES_tradnl"/>
        </w:rPr>
      </w:pPr>
      <w:r w:rsidRPr="005B677C">
        <w:rPr>
          <w:lang w:val="es-ES_tradnl"/>
        </w:rPr>
        <w:t xml:space="preserve">El EIM debe ser medido preferentemente en la pared más lejana (la que tendríamos sobre el borde inferior en una imagen 2D) de la CCA al menos 5 mm por debajo del fin de la arteria, lo que evita la variabilidad entre diferentes individuos producto del </w:t>
      </w:r>
      <w:proofErr w:type="spellStart"/>
      <w:r w:rsidRPr="005B677C">
        <w:rPr>
          <w:highlight w:val="yellow"/>
          <w:lang w:val="es-ES_tradnl"/>
        </w:rPr>
        <w:t>physiological</w:t>
      </w:r>
      <w:proofErr w:type="spellEnd"/>
      <w:r w:rsidRPr="005B677C">
        <w:rPr>
          <w:highlight w:val="yellow"/>
          <w:lang w:val="es-ES_tradnl"/>
        </w:rPr>
        <w:t xml:space="preserve"> </w:t>
      </w:r>
      <w:proofErr w:type="spellStart"/>
      <w:r w:rsidRPr="005B677C">
        <w:rPr>
          <w:highlight w:val="yellow"/>
          <w:lang w:val="es-ES_tradnl"/>
        </w:rPr>
        <w:t>remodeling</w:t>
      </w:r>
      <w:proofErr w:type="spellEnd"/>
      <w:r w:rsidRPr="005B677C">
        <w:rPr>
          <w:highlight w:val="yellow"/>
          <w:lang w:val="es-ES_tradnl"/>
        </w:rPr>
        <w:t xml:space="preserve"> and </w:t>
      </w:r>
      <w:proofErr w:type="spellStart"/>
      <w:r w:rsidRPr="005B677C">
        <w:rPr>
          <w:highlight w:val="yellow"/>
          <w:lang w:val="es-ES_tradnl"/>
        </w:rPr>
        <w:t>less</w:t>
      </w:r>
      <w:proofErr w:type="spellEnd"/>
      <w:r w:rsidRPr="005B677C">
        <w:rPr>
          <w:highlight w:val="yellow"/>
          <w:lang w:val="es-ES_tradnl"/>
        </w:rPr>
        <w:t xml:space="preserve"> </w:t>
      </w:r>
      <w:proofErr w:type="spellStart"/>
      <w:r w:rsidRPr="005B677C">
        <w:rPr>
          <w:highlight w:val="yellow"/>
          <w:lang w:val="es-ES_tradnl"/>
        </w:rPr>
        <w:t>gain</w:t>
      </w:r>
      <w:proofErr w:type="spellEnd"/>
      <w:r w:rsidRPr="005B677C">
        <w:rPr>
          <w:highlight w:val="yellow"/>
          <w:lang w:val="es-ES_tradnl"/>
        </w:rPr>
        <w:t xml:space="preserve"> </w:t>
      </w:r>
      <w:proofErr w:type="spellStart"/>
      <w:r w:rsidRPr="005B677C">
        <w:rPr>
          <w:highlight w:val="yellow"/>
          <w:lang w:val="es-ES_tradnl"/>
        </w:rPr>
        <w:t>dependence</w:t>
      </w:r>
      <w:proofErr w:type="spellEnd"/>
      <w:r w:rsidRPr="005B677C">
        <w:rPr>
          <w:lang w:val="es-ES_tradnl"/>
        </w:rPr>
        <w:t xml:space="preserve">. Los valores de la pared más cercana dependen en parte de </w:t>
      </w:r>
      <w:r w:rsidRPr="005B677C">
        <w:rPr>
          <w:highlight w:val="yellow"/>
          <w:lang w:val="es-ES_tradnl"/>
        </w:rPr>
        <w:t xml:space="preserve">los </w:t>
      </w:r>
      <w:proofErr w:type="spellStart"/>
      <w:r w:rsidRPr="005B677C">
        <w:rPr>
          <w:highlight w:val="yellow"/>
          <w:lang w:val="es-ES_tradnl"/>
        </w:rPr>
        <w:t>gain</w:t>
      </w:r>
      <w:proofErr w:type="spellEnd"/>
      <w:r w:rsidRPr="005B677C">
        <w:rPr>
          <w:highlight w:val="yellow"/>
          <w:lang w:val="es-ES_tradnl"/>
        </w:rPr>
        <w:t xml:space="preserve"> </w:t>
      </w:r>
      <w:proofErr w:type="spellStart"/>
      <w:r w:rsidRPr="005B677C">
        <w:rPr>
          <w:highlight w:val="yellow"/>
          <w:lang w:val="es-ES_tradnl"/>
        </w:rPr>
        <w:t>settings</w:t>
      </w:r>
      <w:proofErr w:type="spellEnd"/>
      <w:r w:rsidRPr="005B677C">
        <w:rPr>
          <w:lang w:val="es-ES_tradnl"/>
        </w:rPr>
        <w:t xml:space="preserve"> y no son tan confiables. Si se toman valores sobre esta pared, estos deberán ser guardados separadamente del EIM de la pared lejana.</w:t>
      </w:r>
      <w:r w:rsidR="00D51F05" w:rsidRPr="005B677C">
        <w:rPr>
          <w:lang w:val="es-ES_tradnl"/>
        </w:rPr>
        <w:t xml:space="preserve">  </w:t>
      </w:r>
      <w:r w:rsidR="00D51F05" w:rsidRPr="005B677C">
        <w:rPr>
          <w:noProof/>
          <w:lang w:val="en-US" w:eastAsia="en-US"/>
        </w:rPr>
        <w:drawing>
          <wp:inline distT="0" distB="0" distL="0" distR="0" wp14:anchorId="2E7A09FC" wp14:editId="1ADDDB92">
            <wp:extent cx="4746929" cy="241719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34">
                      <a:extLst>
                        <a:ext uri="{28A0092B-C50C-407E-A947-70E740481C1C}">
                          <a14:useLocalDpi xmlns:a14="http://schemas.microsoft.com/office/drawing/2010/main" val="0"/>
                        </a:ext>
                      </a:extLst>
                    </a:blip>
                    <a:stretch>
                      <a:fillRect/>
                    </a:stretch>
                  </pic:blipFill>
                  <pic:spPr>
                    <a:xfrm>
                      <a:off x="0" y="0"/>
                      <a:ext cx="4750436" cy="2418982"/>
                    </a:xfrm>
                    <a:prstGeom prst="rect">
                      <a:avLst/>
                    </a:prstGeom>
                  </pic:spPr>
                </pic:pic>
              </a:graphicData>
            </a:graphic>
          </wp:inline>
        </w:drawing>
      </w:r>
      <w:r w:rsidR="00D51F05" w:rsidRPr="005B677C">
        <w:rPr>
          <w:lang w:val="es-ES_tradnl"/>
        </w:rPr>
        <w:t xml:space="preserve">Figure </w:t>
      </w:r>
      <w:r w:rsidR="00D51F05" w:rsidRPr="005B677C">
        <w:rPr>
          <w:lang w:val="es-ES_tradnl"/>
        </w:rPr>
        <w:fldChar w:fldCharType="begin"/>
      </w:r>
      <w:r w:rsidR="00D51F05" w:rsidRPr="005B677C">
        <w:rPr>
          <w:lang w:val="es-ES_tradnl"/>
        </w:rPr>
        <w:instrText xml:space="preserve"> SEQ Figure \* ARABIC </w:instrText>
      </w:r>
      <w:r w:rsidR="00D51F05" w:rsidRPr="005B677C">
        <w:rPr>
          <w:lang w:val="es-ES_tradnl"/>
        </w:rPr>
        <w:fldChar w:fldCharType="separate"/>
      </w:r>
      <w:r w:rsidR="00D51F05" w:rsidRPr="005B677C">
        <w:rPr>
          <w:noProof/>
          <w:lang w:val="es-ES_tradnl"/>
        </w:rPr>
        <w:t>3</w:t>
      </w:r>
      <w:r w:rsidR="00D51F05" w:rsidRPr="005B677C">
        <w:rPr>
          <w:lang w:val="es-ES_tradnl"/>
        </w:rPr>
        <w:fldChar w:fldCharType="end"/>
      </w:r>
      <w:r w:rsidR="00D51F05" w:rsidRPr="005B677C">
        <w:rPr>
          <w:lang w:val="es-ES_tradnl"/>
        </w:rPr>
        <w:t xml:space="preserve"> </w:t>
      </w:r>
      <w:r w:rsidR="005D7393" w:rsidRPr="005B677C">
        <w:rPr>
          <w:lang w:val="es-ES_tradnl"/>
        </w:rPr>
        <w:t>Representación del árbol de la carótida</w:t>
      </w:r>
      <w:r w:rsidR="00D51F05" w:rsidRPr="005B677C">
        <w:rPr>
          <w:lang w:val="es-ES_tradnl"/>
        </w:rPr>
        <w:t xml:space="preserve">, </w:t>
      </w:r>
      <w:r w:rsidR="005D7393" w:rsidRPr="005B677C">
        <w:rPr>
          <w:lang w:val="es-ES_tradnl"/>
        </w:rPr>
        <w:t>con medición del EIM y placa de acuerdo al consenso de</w:t>
      </w:r>
      <w:r w:rsidR="00D51F05" w:rsidRPr="005B677C">
        <w:rPr>
          <w:lang w:val="es-ES_tradnl"/>
        </w:rPr>
        <w:t xml:space="preserve"> </w:t>
      </w:r>
      <w:proofErr w:type="spellStart"/>
      <w:r w:rsidR="00D51F05" w:rsidRPr="005B677C">
        <w:rPr>
          <w:i/>
          <w:iCs/>
          <w:lang w:val="es-ES_tradnl"/>
        </w:rPr>
        <w:t>Mannheim</w:t>
      </w:r>
      <w:proofErr w:type="spellEnd"/>
      <w:r w:rsidR="00D51F05" w:rsidRPr="005B677C">
        <w:rPr>
          <w:i/>
          <w:iCs/>
          <w:lang w:val="es-ES_tradnl"/>
        </w:rPr>
        <w:t xml:space="preserve">: (1) </w:t>
      </w:r>
      <w:r w:rsidR="005D7393" w:rsidRPr="005B677C">
        <w:rPr>
          <w:i/>
          <w:iCs/>
          <w:lang w:val="es-ES_tradnl"/>
        </w:rPr>
        <w:t>espesor</w:t>
      </w:r>
      <w:r w:rsidR="00D51F05" w:rsidRPr="005B677C">
        <w:rPr>
          <w:i/>
          <w:iCs/>
          <w:lang w:val="es-ES_tradnl"/>
        </w:rPr>
        <w:t xml:space="preserve"> &gt;1.5 mm; (2) lumen </w:t>
      </w:r>
      <w:r w:rsidR="005D7393" w:rsidRPr="005B677C">
        <w:rPr>
          <w:i/>
          <w:iCs/>
          <w:lang w:val="es-ES_tradnl"/>
        </w:rPr>
        <w:t>obstruido</w:t>
      </w:r>
      <w:r w:rsidR="00D51F05" w:rsidRPr="005B677C">
        <w:rPr>
          <w:i/>
          <w:iCs/>
          <w:lang w:val="es-ES_tradnl"/>
        </w:rPr>
        <w:t xml:space="preserve"> &gt;0.5 mm; (4) &gt;50%</w:t>
      </w:r>
      <w:r w:rsidR="00D51F05" w:rsidRPr="005B677C">
        <w:rPr>
          <w:lang w:val="es-ES_tradnl"/>
        </w:rPr>
        <w:t xml:space="preserve"> </w:t>
      </w:r>
      <w:r w:rsidR="005D7393" w:rsidRPr="005B677C">
        <w:rPr>
          <w:lang w:val="es-ES_tradnl"/>
        </w:rPr>
        <w:t>del valor de EIM del área circundante</w:t>
      </w:r>
    </w:p>
    <w:p w14:paraId="0DA80E69" w14:textId="77777777" w:rsidR="004452AE" w:rsidRPr="005B677C" w:rsidRDefault="004452AE" w:rsidP="000B5FD9">
      <w:pPr>
        <w:pStyle w:val="ListParagraph"/>
        <w:numPr>
          <w:ilvl w:val="0"/>
          <w:numId w:val="32"/>
        </w:numPr>
        <w:rPr>
          <w:lang w:val="es-ES_tradnl"/>
        </w:rPr>
      </w:pPr>
      <w:r w:rsidRPr="005B677C">
        <w:rPr>
          <w:lang w:val="es-ES_tradnl"/>
        </w:rPr>
        <w:lastRenderedPageBreak/>
        <w:t xml:space="preserve">El EIM se puede medir en la bifurcación o en la región del bulbo </w:t>
      </w:r>
      <w:r w:rsidR="00D51F05" w:rsidRPr="005B677C">
        <w:rPr>
          <w:lang w:val="es-ES_tradnl"/>
        </w:rPr>
        <w:t xml:space="preserve">de la arteria carótida interna pero ésta debe ser libre de placa y el tamaño del segmento a medir será igual al del punto anterior, teniendo en cuenta la gran variabilidad que se da entre diferentes individuos debido al </w:t>
      </w:r>
      <w:proofErr w:type="spellStart"/>
      <w:r w:rsidR="00D51F05" w:rsidRPr="005B677C">
        <w:rPr>
          <w:lang w:val="es-ES_tradnl"/>
        </w:rPr>
        <w:t>remodeling</w:t>
      </w:r>
      <w:proofErr w:type="spellEnd"/>
      <w:r w:rsidR="00D51F05" w:rsidRPr="005B677C">
        <w:rPr>
          <w:lang w:val="es-ES_tradnl"/>
        </w:rPr>
        <w:t xml:space="preserve"> y variaciones anatómicas. Estos valores deben ser guardados separadamente, en cualquier estudio.</w:t>
      </w:r>
    </w:p>
    <w:p w14:paraId="033D925D" w14:textId="77777777" w:rsidR="00D51F05" w:rsidRPr="005B677C" w:rsidRDefault="00D51F05" w:rsidP="000B5FD9">
      <w:pPr>
        <w:pStyle w:val="ListParagraph"/>
        <w:numPr>
          <w:ilvl w:val="0"/>
          <w:numId w:val="32"/>
        </w:numPr>
        <w:rPr>
          <w:lang w:val="es-ES_tradnl"/>
        </w:rPr>
      </w:pPr>
      <w:r w:rsidRPr="005B677C">
        <w:rPr>
          <w:lang w:val="es-ES_tradnl"/>
        </w:rPr>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14:paraId="6C24A072" w14:textId="77777777" w:rsidR="005D7393" w:rsidRPr="005B677C" w:rsidRDefault="005D7393" w:rsidP="005D7393">
      <w:pPr>
        <w:pStyle w:val="Heading5"/>
        <w:rPr>
          <w:lang w:val="es-ES_tradnl"/>
        </w:rPr>
      </w:pPr>
      <w:r w:rsidRPr="005B677C">
        <w:rPr>
          <w:lang w:val="es-ES_tradnl"/>
        </w:rPr>
        <w:t>3.1.1.4.4 Metodología estándar</w:t>
      </w:r>
    </w:p>
    <w:p w14:paraId="542C2B21" w14:textId="77777777" w:rsidR="00A75D70" w:rsidRPr="005B677C" w:rsidRDefault="00A75D70" w:rsidP="00A75D70">
      <w:pPr>
        <w:rPr>
          <w:lang w:val="es-ES_tradnl"/>
        </w:rPr>
      </w:pPr>
      <w:proofErr w:type="gramStart"/>
      <w:r w:rsidRPr="005B677C">
        <w:rPr>
          <w:lang w:val="es-ES_tradnl"/>
        </w:rPr>
        <w:t>Los</w:t>
      </w:r>
      <w:proofErr w:type="gramEnd"/>
      <w:r w:rsidRPr="005B677C">
        <w:rPr>
          <w:lang w:val="es-ES_tradnl"/>
        </w:rPr>
        <w:t xml:space="preserve"> software de detección de bordes proveen mediciones precisas del EIM. A pesar de que en una medición manual se pueden obtener medidas correctas, requieren de mucha precisión y control de calidad  por parte del profesional. Obviamente, es importante agregar que los métodos manuales y </w:t>
      </w:r>
      <w:proofErr w:type="spellStart"/>
      <w:r w:rsidRPr="005B677C">
        <w:rPr>
          <w:lang w:val="es-ES_tradnl"/>
        </w:rPr>
        <w:t>semi</w:t>
      </w:r>
      <w:proofErr w:type="spellEnd"/>
      <w:r w:rsidRPr="005B677C">
        <w:rPr>
          <w:lang w:val="es-ES_tradnl"/>
        </w:rPr>
        <w:t xml:space="preserve">-automáticos requieren de más tiempo para llegar a los resultados. Para tener una idea de la diferencia entre el método manual y la mayoría </w:t>
      </w:r>
      <w:proofErr w:type="gramStart"/>
      <w:r w:rsidRPr="005B677C">
        <w:rPr>
          <w:lang w:val="es-ES_tradnl"/>
        </w:rPr>
        <w:t>de los</w:t>
      </w:r>
      <w:proofErr w:type="gramEnd"/>
      <w:r w:rsidRPr="005B677C">
        <w:rPr>
          <w:lang w:val="es-ES_tradnl"/>
        </w:rPr>
        <w:t xml:space="preserve"> software de detección de bordes y medición del EIM, mientras que el profesional debe realizar en un segmento de 10 mm, 10 mediciones (una por milímetro) los software </w:t>
      </w:r>
      <w:r w:rsidR="00597FA1" w:rsidRPr="005B677C">
        <w:rPr>
          <w:lang w:val="es-ES_tradnl"/>
        </w:rPr>
        <w:t>automáticos realizan hasta 150  mediciones en el mismo segmento de la arteria carótida común. Otra diferencia es que las mediciones manuales dependen mucho del profesional/observador que realiza el estudio, mientras que el software es totalmente independiente.</w:t>
      </w:r>
    </w:p>
    <w:p w14:paraId="3D7F692E" w14:textId="77777777" w:rsidR="00597FA1" w:rsidRPr="005B677C" w:rsidRDefault="00597FA1" w:rsidP="00A75D70">
      <w:pPr>
        <w:rPr>
          <w:lang w:val="es-ES_tradnl"/>
        </w:rPr>
      </w:pPr>
      <w:r w:rsidRPr="005B677C">
        <w:rPr>
          <w:lang w:val="es-ES_tradnl"/>
        </w:rPr>
        <w:t>El EIM se puede determinar en base a tres parámetros: media de las mediciones tomadas, máximo de las mismas, o una combinación de las mediciones de los segmentos tomados en consideración</w:t>
      </w:r>
      <w:r w:rsidR="00F543DF" w:rsidRPr="005B677C">
        <w:rPr>
          <w:lang w:val="es-ES_tradnl"/>
        </w:rPr>
        <w:t xml:space="preserve"> (si es que la medición fue realizada en dos segmentos de, por ejemplo, 5mm cada uno, como se recomienda)</w:t>
      </w:r>
      <w:r w:rsidRPr="005B677C">
        <w:rPr>
          <w:lang w:val="es-ES_tradnl"/>
        </w:rPr>
        <w:t xml:space="preserve">. Usando la media, los valores no son tan susceptibles a los </w:t>
      </w:r>
      <w:r w:rsidRPr="005B677C">
        <w:rPr>
          <w:highlight w:val="yellow"/>
          <w:lang w:val="es-ES_tradnl"/>
        </w:rPr>
        <w:t>OUTLIERS</w:t>
      </w:r>
      <w:r w:rsidRPr="005B677C">
        <w:rPr>
          <w:lang w:val="es-ES_tradnl"/>
        </w:rPr>
        <w:t>, mientras que los máximos reflejan mejor la aparición de estructuras focales producto del ensanchamiento o la formación de placa. Usando el valor máximo, también se puede llegar a un falso-positivo brindando resultados engañosos.</w:t>
      </w:r>
    </w:p>
    <w:p w14:paraId="5BF2DB88" w14:textId="77777777" w:rsidR="00F543DF" w:rsidRPr="005B677C" w:rsidRDefault="00597FA1" w:rsidP="00A75D70">
      <w:pPr>
        <w:rPr>
          <w:lang w:val="es-ES_tradnl"/>
        </w:rPr>
      </w:pPr>
      <w:r w:rsidRPr="005B677C">
        <w:rPr>
          <w:lang w:val="es-ES_tradnl"/>
        </w:rPr>
        <w:t>Resulta de vital importa</w:t>
      </w:r>
      <w:r w:rsidR="00F543DF" w:rsidRPr="005B677C">
        <w:rPr>
          <w:lang w:val="es-ES_tradnl"/>
        </w:rPr>
        <w:t xml:space="preserve">ncia mencionar que los diámetros de los segmentos </w:t>
      </w:r>
      <w:proofErr w:type="spellStart"/>
      <w:r w:rsidRPr="005B677C">
        <w:rPr>
          <w:lang w:val="es-ES_tradnl"/>
        </w:rPr>
        <w:t>intra-adventitia</w:t>
      </w:r>
      <w:proofErr w:type="spellEnd"/>
      <w:r w:rsidRPr="005B677C">
        <w:rPr>
          <w:lang w:val="es-ES_tradnl"/>
        </w:rPr>
        <w:t xml:space="preserve"> </w:t>
      </w:r>
      <w:r w:rsidR="00F543DF" w:rsidRPr="005B677C">
        <w:rPr>
          <w:lang w:val="es-ES_tradnl"/>
        </w:rPr>
        <w:t xml:space="preserve">e </w:t>
      </w:r>
      <w:proofErr w:type="spellStart"/>
      <w:r w:rsidR="00F543DF" w:rsidRPr="005B677C">
        <w:rPr>
          <w:lang w:val="es-ES_tradnl"/>
        </w:rPr>
        <w:t>intra</w:t>
      </w:r>
      <w:proofErr w:type="spellEnd"/>
      <w:r w:rsidR="00F543DF" w:rsidRPr="005B677C">
        <w:rPr>
          <w:lang w:val="es-ES_tradnl"/>
        </w:rPr>
        <w:t xml:space="preserve">-lumen </w:t>
      </w:r>
      <w:r w:rsidRPr="005B677C">
        <w:rPr>
          <w:lang w:val="es-ES_tradnl"/>
        </w:rPr>
        <w:t xml:space="preserve">de la  </w:t>
      </w:r>
      <w:r w:rsidR="00F543DF" w:rsidRPr="005B677C">
        <w:rPr>
          <w:lang w:val="es-ES_tradnl"/>
        </w:rPr>
        <w:t xml:space="preserve">arteria carótida común deben ser incluidos en la medición del EIM, y siempre recordar de revisar los equipos periódicamente ya que los mismos deben brindar resultados muy precisos y cualquier pequeña des calibración puede provocar grandes diferencias en los resultados finales. </w:t>
      </w:r>
    </w:p>
    <w:p w14:paraId="0EDCD7BC" w14:textId="77777777" w:rsidR="005D7393" w:rsidRPr="005B677C" w:rsidRDefault="00F543DF" w:rsidP="00F543DF">
      <w:pPr>
        <w:pStyle w:val="Heading4"/>
        <w:rPr>
          <w:lang w:val="es-ES_tradnl"/>
        </w:rPr>
      </w:pPr>
      <w:r w:rsidRPr="005B677C">
        <w:rPr>
          <w:lang w:val="es-ES_tradnl"/>
        </w:rPr>
        <w:t>3.1.1.5 Edad biológica del individuo y sus valores de referencia</w:t>
      </w:r>
    </w:p>
    <w:p w14:paraId="494D0D48" w14:textId="77777777" w:rsidR="00F543DF" w:rsidRPr="005B677C" w:rsidRDefault="00F543DF" w:rsidP="005D7393">
      <w:pPr>
        <w:rPr>
          <w:lang w:val="es-ES_tradnl"/>
        </w:rPr>
      </w:pPr>
      <w:r w:rsidRPr="005B677C">
        <w:rPr>
          <w:lang w:val="es-ES_tradnl"/>
        </w:rPr>
        <w:t xml:space="preserve">Las diferencias observadas en los valores de EIM entre diferentes sociedades </w:t>
      </w:r>
      <w:r w:rsidR="00DF3C7E" w:rsidRPr="005B677C">
        <w:rPr>
          <w:lang w:val="es-ES_tradnl"/>
        </w:rPr>
        <w:t>saludables</w:t>
      </w:r>
      <w:r w:rsidRPr="005B677C">
        <w:rPr>
          <w:lang w:val="es-ES_tradnl"/>
        </w:rPr>
        <w:t xml:space="preserve"> de diferentes países </w:t>
      </w:r>
      <w:r w:rsidR="00DF3C7E" w:rsidRPr="005B677C">
        <w:rPr>
          <w:lang w:val="es-ES_tradnl"/>
        </w:rPr>
        <w:t xml:space="preserve">están relacionadas con muchos factores, que incluyen principalmente la variabilidad en la metodología aplicada a la hora de realizar los estudios y las diferencias que existen entre lo que un profesional considera un riesgo cardiovascular en base a los diferentes perfiles de individuos. </w:t>
      </w:r>
    </w:p>
    <w:p w14:paraId="2C034FA9" w14:textId="77777777" w:rsidR="00846CED" w:rsidRPr="005B677C" w:rsidRDefault="00DF3C7E" w:rsidP="00FA500B">
      <w:pPr>
        <w:rPr>
          <w:lang w:val="es-ES_tradnl"/>
        </w:rPr>
      </w:pPr>
      <w:r w:rsidRPr="005B677C">
        <w:rPr>
          <w:lang w:val="es-ES_tradnl"/>
        </w:rPr>
        <w:t xml:space="preserve">Desde el 2000, en base a todos los beneficios mencionados que provee realizar un estudio de la arteria carótida con ultrasonido modo-B (ver 2.2) que se permite evaluar/encontrar a tiempo una ateroesclerosis subclínica en una persona mayor a 45 años que no presenta síntomas de esta enfermedad, pudiendo además, agregar información a los estudios tradicionales de riesgo </w:t>
      </w:r>
      <w:r w:rsidRPr="005B677C">
        <w:rPr>
          <w:lang w:val="es-ES_tradnl"/>
        </w:rPr>
        <w:lastRenderedPageBreak/>
        <w:t xml:space="preserve">cardiovascular. Los valores de referencia que se utilicen dependen tanto de la imagen que se obtiene, como del protocolo que se sigue </w:t>
      </w:r>
      <w:r w:rsidR="00FA500B" w:rsidRPr="005B677C">
        <w:rPr>
          <w:lang w:val="es-ES_tradnl"/>
        </w:rPr>
        <w:t xml:space="preserve">para su evaluación. </w:t>
      </w:r>
    </w:p>
    <w:p w14:paraId="1613CB55" w14:textId="77777777" w:rsidR="0067487F" w:rsidRPr="005B677C" w:rsidRDefault="0067487F" w:rsidP="0067487F">
      <w:pPr>
        <w:rPr>
          <w:lang w:val="es-ES_tradnl"/>
        </w:rPr>
      </w:pPr>
    </w:p>
    <w:p w14:paraId="106C338E" w14:textId="77777777" w:rsidR="00C430D1" w:rsidRPr="005B677C" w:rsidRDefault="00C430D1" w:rsidP="009A4DC1">
      <w:pPr>
        <w:pStyle w:val="Heading3"/>
        <w:rPr>
          <w:lang w:val="es-ES_tradnl"/>
        </w:rPr>
      </w:pPr>
      <w:bookmarkStart w:id="24" w:name="_Toc390072453"/>
      <w:r w:rsidRPr="005B677C">
        <w:rPr>
          <w:lang w:val="es-ES_tradnl"/>
        </w:rPr>
        <w:t>3.</w:t>
      </w:r>
      <w:r w:rsidR="009A4DC1" w:rsidRPr="005B677C">
        <w:rPr>
          <w:lang w:val="es-ES_tradnl"/>
        </w:rPr>
        <w:t>1</w:t>
      </w:r>
      <w:r w:rsidRPr="005B677C">
        <w:rPr>
          <w:lang w:val="es-ES_tradnl"/>
        </w:rPr>
        <w:t xml:space="preserve">.2 </w:t>
      </w:r>
      <w:bookmarkEnd w:id="24"/>
      <w:r w:rsidR="009C35E3" w:rsidRPr="005B677C">
        <w:rPr>
          <w:lang w:val="es-ES_tradnl"/>
        </w:rPr>
        <w:t>Alto nivel (Herramientas)</w:t>
      </w:r>
    </w:p>
    <w:p w14:paraId="2202807E" w14:textId="77777777" w:rsidR="006E5823" w:rsidRPr="005B677C" w:rsidRDefault="006E5823">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55081433" w14:textId="77777777" w:rsidR="006E5823" w:rsidRPr="005B677C" w:rsidRDefault="009A4DC1" w:rsidP="006E5823">
      <w:pPr>
        <w:pStyle w:val="Heading1"/>
        <w:rPr>
          <w:rFonts w:eastAsia="Times New Roman"/>
          <w:b/>
          <w:bCs/>
          <w:sz w:val="36"/>
          <w:szCs w:val="36"/>
          <w:lang w:val="es-ES_tradnl" w:eastAsia="es-AR"/>
        </w:rPr>
      </w:pPr>
      <w:bookmarkStart w:id="25" w:name="_Toc390072454"/>
      <w:r w:rsidRPr="005B677C">
        <w:rPr>
          <w:rFonts w:eastAsia="Times New Roman"/>
          <w:lang w:val="es-ES_tradnl" w:eastAsia="es-AR"/>
        </w:rPr>
        <w:lastRenderedPageBreak/>
        <w:t xml:space="preserve">Capítulo 4. </w:t>
      </w:r>
      <w:r w:rsidR="006E5823" w:rsidRPr="005B677C">
        <w:rPr>
          <w:rFonts w:eastAsia="Times New Roman"/>
          <w:lang w:val="es-ES_tradnl" w:eastAsia="es-AR"/>
        </w:rPr>
        <w:t>Método Propuesto</w:t>
      </w:r>
      <w:bookmarkEnd w:id="25"/>
    </w:p>
    <w:p w14:paraId="31FBCBBC" w14:textId="77777777" w:rsidR="006E5823" w:rsidRPr="005B677C" w:rsidRDefault="006E5823" w:rsidP="009A4DC1">
      <w:pPr>
        <w:pStyle w:val="Heading2"/>
        <w:numPr>
          <w:ilvl w:val="1"/>
          <w:numId w:val="23"/>
        </w:numPr>
        <w:rPr>
          <w:rFonts w:ascii="Times New Roman" w:eastAsia="Times New Roman" w:hAnsi="Times New Roman"/>
          <w:sz w:val="27"/>
          <w:szCs w:val="27"/>
          <w:lang w:val="es-ES_tradnl" w:eastAsia="es-AR"/>
        </w:rPr>
      </w:pPr>
      <w:bookmarkStart w:id="26" w:name="_Toc390072455"/>
      <w:r w:rsidRPr="005B677C">
        <w:rPr>
          <w:rFonts w:eastAsia="Times New Roman"/>
          <w:lang w:val="es-ES_tradnl" w:eastAsia="es-AR"/>
        </w:rPr>
        <w:t>Solución general</w:t>
      </w:r>
      <w:bookmarkEnd w:id="26"/>
    </w:p>
    <w:p w14:paraId="23C3B1A8" w14:textId="77777777" w:rsidR="006E5823" w:rsidRPr="005B677C" w:rsidRDefault="006E5823" w:rsidP="006E5823">
      <w:pPr>
        <w:spacing w:after="0" w:line="240" w:lineRule="auto"/>
        <w:rPr>
          <w:rFonts w:ascii="Times New Roman" w:eastAsia="Times New Roman" w:hAnsi="Times New Roman" w:cs="Times New Roman"/>
          <w:sz w:val="24"/>
          <w:szCs w:val="24"/>
          <w:lang w:val="es-ES_tradnl" w:eastAsia="es-AR"/>
        </w:rPr>
      </w:pPr>
      <w:r w:rsidRPr="005B677C">
        <w:rPr>
          <w:rFonts w:ascii="Arial" w:eastAsia="Times New Roman" w:hAnsi="Arial" w:cs="Arial"/>
          <w:color w:val="000000"/>
          <w:sz w:val="23"/>
          <w:szCs w:val="23"/>
          <w:lang w:val="es-ES_tradnl" w:eastAsia="es-AR"/>
        </w:rPr>
        <w:t>….</w:t>
      </w:r>
    </w:p>
    <w:p w14:paraId="25834303" w14:textId="77777777" w:rsidR="006E5823" w:rsidRPr="005B677C" w:rsidRDefault="006E5823" w:rsidP="006E582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14:paraId="37AEA0C8" w14:textId="77777777" w:rsidR="006E5823" w:rsidRPr="005B677C" w:rsidRDefault="006E5823" w:rsidP="006E5823">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4C3D2D68" wp14:editId="6203BF8D">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14:paraId="415AF891" w14:textId="77777777" w:rsidR="006E5823" w:rsidRPr="005B677C" w:rsidRDefault="006E5823" w:rsidP="006E5823">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59FE9955" w14:textId="77777777" w:rsidR="006E5823" w:rsidRPr="005B677C" w:rsidRDefault="006E5823" w:rsidP="006E5823">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174D36BC" w14:textId="77777777" w:rsidR="006E5823" w:rsidRPr="005B677C" w:rsidRDefault="006E5823" w:rsidP="006E5823">
      <w:pPr>
        <w:spacing w:after="0"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fases que se plantearon para el siguiente trabajo son las siguientes:</w:t>
      </w:r>
    </w:p>
    <w:p w14:paraId="08399082"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Captura de las imágenes</w:t>
      </w:r>
    </w:p>
    <w:p w14:paraId="23698646"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Reducción de ruido</w:t>
      </w:r>
    </w:p>
    <w:p w14:paraId="2250E401"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Segmentación </w:t>
      </w:r>
    </w:p>
    <w:p w14:paraId="1447B329"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Medición</w:t>
      </w:r>
    </w:p>
    <w:p w14:paraId="1DB0F999" w14:textId="77777777" w:rsidR="006E5823" w:rsidRPr="005B677C" w:rsidRDefault="006E5823" w:rsidP="006E5823">
      <w:pPr>
        <w:spacing w:after="0"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r w:rsidRPr="005B677C">
        <w:rPr>
          <w:rFonts w:eastAsia="Times New Roman" w:cs="Arial"/>
          <w:color w:val="404040" w:themeColor="text1" w:themeTint="BF"/>
          <w:lang w:val="es-ES_tradnl" w:eastAsia="es-AR"/>
        </w:rPr>
        <w:br/>
      </w:r>
    </w:p>
    <w:p w14:paraId="296423EC" w14:textId="77777777" w:rsidR="006E5823" w:rsidRPr="005B677C" w:rsidRDefault="006E5823" w:rsidP="006E5823">
      <w:p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Esto hace que la herramienta pueda ser modificada o extendida en un futuro, sin necesidad de cambiar ninguna otra parte del código</w:t>
      </w:r>
    </w:p>
    <w:p w14:paraId="01C2D733" w14:textId="77777777" w:rsidR="002A3578" w:rsidRPr="005B677C" w:rsidRDefault="009A4DC1" w:rsidP="002A3578">
      <w:pPr>
        <w:pStyle w:val="Heading2"/>
        <w:rPr>
          <w:rFonts w:ascii="Times New Roman" w:eastAsia="Times New Roman" w:hAnsi="Times New Roman"/>
          <w:lang w:val="es-ES_tradnl" w:eastAsia="es-AR"/>
        </w:rPr>
      </w:pPr>
      <w:bookmarkStart w:id="27" w:name="_Toc390072456"/>
      <w:r w:rsidRPr="005B677C">
        <w:rPr>
          <w:rFonts w:eastAsia="Times New Roman"/>
          <w:lang w:val="es-ES_tradnl" w:eastAsia="es-AR"/>
        </w:rPr>
        <w:t xml:space="preserve">4.2 </w:t>
      </w:r>
      <w:r w:rsidR="002A3578" w:rsidRPr="005B677C">
        <w:rPr>
          <w:rFonts w:eastAsia="Times New Roman"/>
          <w:lang w:val="es-ES_tradnl" w:eastAsia="es-AR"/>
        </w:rPr>
        <w:t>Captura de las imágenes</w:t>
      </w:r>
      <w:bookmarkEnd w:id="27"/>
    </w:p>
    <w:p w14:paraId="2AC6776D" w14:textId="77777777" w:rsidR="002A3578" w:rsidRPr="005B677C" w:rsidRDefault="002A3578" w:rsidP="002A3578">
      <w:pPr>
        <w:spacing w:after="0"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[Averiguar máquina de Alejandro]</w:t>
      </w:r>
      <w:r w:rsidRPr="005B677C">
        <w:rPr>
          <w:rFonts w:eastAsia="Times New Roman" w:cs="Arial"/>
          <w:color w:val="404040" w:themeColor="text1" w:themeTint="BF"/>
          <w:lang w:val="es-ES_tradnl" w:eastAsia="es-AR"/>
        </w:rPr>
        <w:br/>
        <w:t>Los exploradores de ultrasonido consisten en una consola que contiene una computadora y sistemas electrónicos, una pantalla de visualización para video, y un transductor que se utiliza para hacer la exploración.</w:t>
      </w:r>
    </w:p>
    <w:p w14:paraId="1AE05769"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14:paraId="2B861436"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p>
    <w:p w14:paraId="51C236E1"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se obtienen imágenes de la arteria carótida en formato BMP, de 800 x 652 pixeles como la siguiente:</w:t>
      </w:r>
    </w:p>
    <w:p w14:paraId="22C038B8"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w:t>
      </w:r>
      <w:hyperlink r:id="rId36" w:history="1">
        <w:r w:rsidRPr="005B677C">
          <w:rPr>
            <w:rFonts w:eastAsia="Times New Roman" w:cs="Arial"/>
            <w:color w:val="404040" w:themeColor="text1" w:themeTint="BF"/>
            <w:lang w:val="es-ES_tradnl" w:eastAsia="es-AR"/>
          </w:rPr>
          <w:t>http://www.scielo.org.ar/scielo.php?script=sci_arttext&amp;pid=S1850-37482006000300014</w:t>
        </w:r>
      </w:hyperlink>
      <w:r w:rsidRPr="005B677C">
        <w:rPr>
          <w:rFonts w:eastAsia="Times New Roman" w:cs="Arial"/>
          <w:color w:val="404040" w:themeColor="text1" w:themeTint="BF"/>
          <w:lang w:val="es-ES_tradnl" w:eastAsia="es-AR"/>
        </w:rPr>
        <w:t>]</w:t>
      </w:r>
    </w:p>
    <w:p w14:paraId="434CC2A9" w14:textId="77777777" w:rsidR="002A3578" w:rsidRPr="005B677C" w:rsidRDefault="002A3578" w:rsidP="002A3578">
      <w:pPr>
        <w:spacing w:after="0" w:line="360"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[Imagen carótida]</w:t>
      </w:r>
    </w:p>
    <w:p w14:paraId="72D4A2BC" w14:textId="77777777" w:rsidR="002A3578" w:rsidRPr="005B677C" w:rsidRDefault="009A4DC1" w:rsidP="00111A5E">
      <w:pPr>
        <w:pStyle w:val="Heading2"/>
        <w:rPr>
          <w:rFonts w:ascii="Times New Roman" w:eastAsia="Times New Roman" w:hAnsi="Times New Roman"/>
          <w:sz w:val="27"/>
          <w:szCs w:val="27"/>
          <w:lang w:val="es-ES_tradnl" w:eastAsia="es-AR"/>
        </w:rPr>
      </w:pPr>
      <w:bookmarkStart w:id="28" w:name="_Toc390072457"/>
      <w:r w:rsidRPr="005B677C">
        <w:rPr>
          <w:rFonts w:eastAsia="Times New Roman"/>
          <w:lang w:val="es-ES_tradnl" w:eastAsia="es-AR"/>
        </w:rPr>
        <w:t xml:space="preserve">4.3 </w:t>
      </w:r>
      <w:r w:rsidR="002A3578" w:rsidRPr="005B677C">
        <w:rPr>
          <w:rFonts w:eastAsia="Times New Roman"/>
          <w:lang w:val="es-ES_tradnl" w:eastAsia="es-AR"/>
        </w:rPr>
        <w:t>Reducción de Ruido</w:t>
      </w:r>
      <w:bookmarkEnd w:id="28"/>
    </w:p>
    <w:p w14:paraId="6274023A"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178655B2" w14:textId="77777777" w:rsidR="002A3578" w:rsidRPr="005B677C" w:rsidRDefault="002A3578" w:rsidP="00111A5E">
      <w:pPr>
        <w:spacing w:after="0"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en las imágenes es información no deseada, la cual contamina y degrada la misma. Existen diferentes tipos de ruidos, como puede ser ruido Gaussiano, ruido </w:t>
      </w:r>
      <w:proofErr w:type="spellStart"/>
      <w:r w:rsidRPr="005B677C">
        <w:rPr>
          <w:rFonts w:eastAsia="Times New Roman" w:cs="Arial"/>
          <w:color w:val="404040" w:themeColor="text1" w:themeTint="BF"/>
          <w:lang w:val="es-ES_tradnl" w:eastAsia="es-AR"/>
        </w:rPr>
        <w:t>Impulsional</w:t>
      </w:r>
      <w:proofErr w:type="spellEnd"/>
      <w:r w:rsidRPr="005B677C">
        <w:rPr>
          <w:rFonts w:eastAsia="Times New Roman" w:cs="Arial"/>
          <w:color w:val="404040" w:themeColor="text1" w:themeTint="BF"/>
          <w:lang w:val="es-ES_tradnl" w:eastAsia="es-AR"/>
        </w:rPr>
        <w:t xml:space="preserve"> o ruido uniforme (uniforme </w:t>
      </w:r>
      <w:proofErr w:type="spellStart"/>
      <w:r w:rsidRPr="005B677C">
        <w:rPr>
          <w:rFonts w:eastAsia="Times New Roman" w:cs="Arial"/>
          <w:color w:val="404040" w:themeColor="text1" w:themeTint="BF"/>
          <w:lang w:val="es-ES_tradnl" w:eastAsia="es-AR"/>
        </w:rPr>
        <w:t>frecuencial</w:t>
      </w:r>
      <w:proofErr w:type="spellEnd"/>
      <w:r w:rsidRPr="005B677C">
        <w:rPr>
          <w:rFonts w:eastAsia="Times New Roman" w:cs="Arial"/>
          <w:color w:val="404040" w:themeColor="text1" w:themeTint="BF"/>
          <w:lang w:val="es-ES_tradnl" w:eastAsia="es-AR"/>
        </w:rPr>
        <w:t xml:space="preserve"> y uniforme multiplicativo).</w:t>
      </w:r>
    </w:p>
    <w:p w14:paraId="1792535A" w14:textId="77777777" w:rsidR="00111A5E"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imágenes de ultrasonido presentan un tipo especial de ruido, llamado </w:t>
      </w:r>
      <w:proofErr w:type="spellStart"/>
      <w:r w:rsidRPr="005B677C">
        <w:rPr>
          <w:rFonts w:eastAsia="Times New Roman" w:cs="Arial"/>
          <w:color w:val="404040" w:themeColor="text1" w:themeTint="BF"/>
          <w:lang w:val="es-ES_tradnl" w:eastAsia="es-AR"/>
        </w:rPr>
        <w:t>Speckle</w:t>
      </w:r>
      <w:proofErr w:type="spellEnd"/>
      <w:r w:rsidRPr="005B677C">
        <w:rPr>
          <w:rFonts w:eastAsia="Times New Roman" w:cs="Arial"/>
          <w:color w:val="404040" w:themeColor="text1" w:themeTint="BF"/>
          <w:lang w:val="es-ES_tradnl" w:eastAsia="es-AR"/>
        </w:rPr>
        <w:t xml:space="preserve"> (de origen uniforme multiplicativo), el cual degrada significativamente la calidad de la imagen, aumentando de esta forma la dificultad de discriminar detalles finos durante su diagnóstico. Se dice que este ruido es de origen uniforme multiplicativo, ya que la señal obtenida es fruto de la multiplicación de dos señales: la imagen original, y una señal de ruido. Dependiendo de qué tan grande sea la señal de ruido, mayor será el deterioro en la imagen. </w:t>
      </w:r>
    </w:p>
    <w:p w14:paraId="63945452" w14:textId="77777777" w:rsidR="00111A5E"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[SOURCE: </w:t>
      </w:r>
      <w:hyperlink r:id="rId37" w:history="1">
        <w:r w:rsidRPr="005B677C">
          <w:rPr>
            <w:rFonts w:eastAsia="Times New Roman" w:cs="Arial"/>
            <w:color w:val="404040" w:themeColor="text1" w:themeTint="BF"/>
            <w:lang w:val="es-ES_tradnl" w:eastAsia="es-AR"/>
          </w:rPr>
          <w:t>http://itzamna.bnct.ipn.mx/dspace/bitstream/123456789/8591/1/582.pdf</w:t>
        </w:r>
      </w:hyperlink>
      <w:r w:rsidRPr="005B677C">
        <w:rPr>
          <w:rFonts w:eastAsia="Times New Roman" w:cs="Arial"/>
          <w:color w:val="404040" w:themeColor="text1" w:themeTint="BF"/>
          <w:lang w:val="es-ES_tradnl" w:eastAsia="es-AR"/>
        </w:rPr>
        <w:t>]</w:t>
      </w:r>
    </w:p>
    <w:p w14:paraId="4C73C992" w14:textId="77777777" w:rsidR="00111A5E" w:rsidRPr="005B677C" w:rsidRDefault="002A3578" w:rsidP="00111A5E">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44D87D15" wp14:editId="404367F2">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14:paraId="1108C294"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181D67C2" w14:textId="77777777" w:rsidR="002A3578" w:rsidRPr="005B677C" w:rsidRDefault="002A3578" w:rsidP="00111A5E">
      <w:pPr>
        <w:spacing w:after="0" w:line="360" w:lineRule="auto"/>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Para poder aproximarnos a un filtro de reducción de ruido </w:t>
      </w:r>
      <w:proofErr w:type="spellStart"/>
      <w:r w:rsidRPr="005B677C">
        <w:rPr>
          <w:rFonts w:eastAsia="Times New Roman" w:cs="Arial"/>
          <w:color w:val="404040" w:themeColor="text1" w:themeTint="BF"/>
          <w:lang w:val="es-ES_tradnl" w:eastAsia="es-AR"/>
        </w:rPr>
        <w:t>Speckle</w:t>
      </w:r>
      <w:proofErr w:type="spellEnd"/>
      <w:r w:rsidRPr="005B677C">
        <w:rPr>
          <w:rFonts w:eastAsia="Times New Roman" w:cs="Arial"/>
          <w:color w:val="404040" w:themeColor="text1" w:themeTint="BF"/>
          <w:lang w:val="es-ES_tradnl" w:eastAsia="es-AR"/>
        </w:rPr>
        <w:t>, se necesita saber modelar dicho ruido. Dicho modelo, tanto para imágenes de ultrasonido, como SAR, se puede aproximar  como un modelo multiplicativo. La imagen obtenida por el ultrasonido, puede ser definida por:</w:t>
      </w:r>
    </w:p>
    <w:p w14:paraId="3B223599" w14:textId="77777777" w:rsidR="002A3578" w:rsidRPr="005B677C" w:rsidRDefault="00792360"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2A6F0A4C" w14:textId="77777777" w:rsidR="002A3578" w:rsidRPr="005B677C" w:rsidRDefault="002A3578" w:rsidP="00111A5E">
      <w:pPr>
        <w:spacing w:after="0" w:line="360" w:lineRule="auto"/>
        <w:jc w:val="both"/>
        <w:rPr>
          <w:rFonts w:ascii="Times New Roman" w:eastAsia="Times New Roman" w:hAnsi="Times New Roman" w:cs="Times New Roman"/>
          <w:sz w:val="24"/>
          <w:szCs w:val="24"/>
          <w:lang w:val="es-ES_tradnl" w:eastAsia="es-AR"/>
        </w:rPr>
      </w:pPr>
      <w:proofErr w:type="gramStart"/>
      <w:r w:rsidRPr="005B677C">
        <w:rPr>
          <w:rFonts w:eastAsia="Times New Roman" w:cs="Arial"/>
          <w:color w:val="404040" w:themeColor="text1" w:themeTint="BF"/>
          <w:lang w:val="es-ES_tradnl" w:eastAsia="es-AR"/>
        </w:rPr>
        <w:t>donde</w:t>
      </w:r>
      <w:proofErr w:type="gramEnd"/>
      <w:r w:rsidRPr="005B677C">
        <w:rPr>
          <w:rFonts w:eastAsia="Times New Roman" w:cs="Arial"/>
          <w:color w:val="404040" w:themeColor="text1" w:themeTint="BF"/>
          <w:lang w:val="es-ES_tradnl" w:eastAsia="es-AR"/>
        </w:rPr>
        <w:t xml:space="preserve">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representa al pixel con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es el pixel libre de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oMath>
      <w:r w:rsidR="00111A5E"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 xml:space="preserve">y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representan el ruido multiplicativo y aditivo, respectivamente, y i,j son los índices en 2 dimensiones de la imagen, pertenecientes al espacio real. Como el factor de ruido aditivo, es significativamente menor que el multiplicativo, la fórmula [número form</w:t>
      </w:r>
      <w:r w:rsidR="00111A5E" w:rsidRPr="005B677C">
        <w:rPr>
          <w:rFonts w:eastAsia="Times New Roman" w:cs="Arial"/>
          <w:color w:val="404040" w:themeColor="text1" w:themeTint="BF"/>
          <w:lang w:val="es-ES_tradnl" w:eastAsia="es-AR"/>
        </w:rPr>
        <w:t>ula</w:t>
      </w:r>
      <w:r w:rsidRPr="005B677C">
        <w:rPr>
          <w:rFonts w:eastAsia="Times New Roman" w:cs="Arial"/>
          <w:color w:val="404040" w:themeColor="text1" w:themeTint="BF"/>
          <w:lang w:val="es-ES_tradnl" w:eastAsia="es-AR"/>
        </w:rPr>
        <w:t>] se puede reescribir de la siguiente manera:</w:t>
      </w:r>
    </w:p>
    <w:p w14:paraId="00EAC5AD" w14:textId="77777777" w:rsidR="002A3578" w:rsidRPr="005B677C" w:rsidRDefault="00792360"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 xml:space="preserve">i,j </m:t>
              </m:r>
            </m:sub>
          </m:sSub>
          <m:r>
            <w:rPr>
              <w:rFonts w:ascii="Cambria Math" w:eastAsia="Times New Roman" w:hAnsi="Cambria Math" w:cs="Times New Roman"/>
              <w:sz w:val="24"/>
              <w:szCs w:val="24"/>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49AE3CF0"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en base a la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con la ayuda de estadísticas locales calculadas a partir de los valores próximos al pixel en cuestión (vecindad).</w:t>
      </w:r>
    </w:p>
    <w:p w14:paraId="3C649AC8"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ruido también dificulta el procesado de las imágenes, como puede ser la segmentación y la detección de bordes, por lo cual es de suma importancia poder eliminar (o reducir significativamente) el mismo. Hay que tener sumo cuidado al realizar esta operación de eliminación de ruido, ya que no se debe eliminar información sensible a la imagen, es por esto que se deben calibrar los parámetros de los filtros para adaptarse a los diferentes tipos de imágenes.</w:t>
      </w:r>
    </w:p>
    <w:p w14:paraId="7A92B68E"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p>
    <w:p w14:paraId="697265DC"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Existen diferentes categorías de algoritmos para tratar de reducir el ruido en las imágenes de ultrasonido, como puede ser: filtros lineales, filtros no lineales, filtros anisótropos y filtros de wavelet [Referencia libro].</w:t>
      </w:r>
    </w:p>
    <w:p w14:paraId="64BAA7EC" w14:textId="77777777" w:rsidR="00111A5E"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Los filtros lineales realizan una operación de </w:t>
      </w:r>
      <w:proofErr w:type="spellStart"/>
      <w:r w:rsidRPr="005B677C">
        <w:rPr>
          <w:rFonts w:eastAsia="Times New Roman" w:cs="Arial"/>
          <w:color w:val="404040" w:themeColor="text1" w:themeTint="BF"/>
          <w:lang w:val="es-ES_tradnl" w:eastAsia="es-AR"/>
        </w:rPr>
        <w:t>convolución</w:t>
      </w:r>
      <w:proofErr w:type="spellEnd"/>
      <w:r w:rsidRPr="005B677C">
        <w:rPr>
          <w:rFonts w:eastAsia="Times New Roman" w:cs="Arial"/>
          <w:color w:val="404040" w:themeColor="text1" w:themeTint="BF"/>
          <w:lang w:val="es-ES_tradnl" w:eastAsia="es-AR"/>
        </w:rPr>
        <w:t xml:space="preserve"> entre la imagen a ser filtrada, y una máscara. El principal inconveniente de estas técnicas es el enturbiamiento que se produce en las imágenes, provocando el difuminado de los bordes, por lo que tienen que ser utilizados con cierta precaución.</w:t>
      </w:r>
    </w:p>
    <w:p w14:paraId="67C9045D" w14:textId="77777777" w:rsidR="00111A5E" w:rsidRPr="005B677C" w:rsidRDefault="002A3578" w:rsidP="00111A5E">
      <w:pPr>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74F7762B" wp14:editId="547D45DB">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14:paraId="25B958C0"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528E85FB" w14:textId="77777777" w:rsidR="002A3578" w:rsidRPr="005B677C" w:rsidRDefault="002A3578" w:rsidP="00E17D2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14:paraId="40B6CBEB" w14:textId="77777777" w:rsidR="002A3578" w:rsidRPr="005B677C" w:rsidRDefault="002A3578" w:rsidP="00E17D2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 continuación, se analizarán diferentes métodos de reducción de ruido para imágenes de ultrasonido, para luego poder continuar la etapa siguiente de segmentación con imágenes más nítidas y claras.</w:t>
      </w:r>
    </w:p>
    <w:p w14:paraId="3FB9D920" w14:textId="77777777" w:rsidR="002A3578" w:rsidRPr="005B677C" w:rsidRDefault="002A3578" w:rsidP="00E17D2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Estos algoritmos fueron obtenidos de la </w:t>
      </w:r>
      <w:r w:rsidR="00E17D28" w:rsidRPr="005B677C">
        <w:rPr>
          <w:rFonts w:eastAsia="Times New Roman" w:cs="Arial"/>
          <w:color w:val="404040" w:themeColor="text1" w:themeTint="BF"/>
          <w:lang w:val="es-ES_tradnl" w:eastAsia="es-AR"/>
        </w:rPr>
        <w:t>bibliografía</w:t>
      </w:r>
      <w:r w:rsidRPr="005B677C">
        <w:rPr>
          <w:rFonts w:eastAsia="Times New Roman" w:cs="Arial"/>
          <w:color w:val="404040" w:themeColor="text1" w:themeTint="BF"/>
          <w:lang w:val="es-ES_tradnl" w:eastAsia="es-AR"/>
        </w:rPr>
        <w:t xml:space="preserve"> [LIBRO], pero su </w:t>
      </w:r>
      <w:r w:rsidR="00E17D28" w:rsidRPr="005B677C">
        <w:rPr>
          <w:rFonts w:eastAsia="Times New Roman" w:cs="Arial"/>
          <w:color w:val="404040" w:themeColor="text1" w:themeTint="BF"/>
          <w:lang w:val="es-ES_tradnl" w:eastAsia="es-AR"/>
        </w:rPr>
        <w:t>implementación</w:t>
      </w:r>
      <w:r w:rsidRPr="005B677C">
        <w:rPr>
          <w:rFonts w:eastAsia="Times New Roman" w:cs="Arial"/>
          <w:color w:val="404040" w:themeColor="text1" w:themeTint="BF"/>
          <w:lang w:val="es-ES_tradnl" w:eastAsia="es-AR"/>
        </w:rPr>
        <w:t xml:space="preserve"> estaba realizada en </w:t>
      </w:r>
      <w:proofErr w:type="spellStart"/>
      <w:r w:rsidRPr="005B677C">
        <w:rPr>
          <w:rFonts w:eastAsia="Times New Roman" w:cs="Arial"/>
          <w:color w:val="404040" w:themeColor="text1" w:themeTint="BF"/>
          <w:lang w:val="es-ES_tradnl" w:eastAsia="es-AR"/>
        </w:rPr>
        <w:t>Matlab</w:t>
      </w:r>
      <w:proofErr w:type="spellEnd"/>
      <w:r w:rsidRPr="005B677C">
        <w:rPr>
          <w:rFonts w:eastAsia="Times New Roman" w:cs="Arial"/>
          <w:color w:val="404040" w:themeColor="text1" w:themeTint="BF"/>
          <w:lang w:val="es-ES_tradnl" w:eastAsia="es-AR"/>
        </w:rPr>
        <w:t xml:space="preserve"> [</w:t>
      </w:r>
      <w:hyperlink r:id="rId40" w:history="1">
        <w:r w:rsidRPr="005B677C">
          <w:rPr>
            <w:rFonts w:eastAsia="Times New Roman" w:cs="Arial"/>
            <w:color w:val="404040" w:themeColor="text1" w:themeTint="BF"/>
            <w:lang w:val="es-ES_tradnl" w:eastAsia="es-AR"/>
          </w:rPr>
          <w:t>http://www.mathworks.com/products/matlab/</w:t>
        </w:r>
      </w:hyperlink>
      <w:r w:rsidRPr="005B677C">
        <w:rPr>
          <w:rFonts w:eastAsia="Times New Roman" w:cs="Arial"/>
          <w:color w:val="404040" w:themeColor="text1" w:themeTint="BF"/>
          <w:lang w:val="es-ES_tradnl" w:eastAsia="es-AR"/>
        </w:rPr>
        <w:t xml:space="preserve">]. Para utilizarlos dentro de nuestra herramienta, fue necesario hacer una exportación de dicho código en </w:t>
      </w:r>
      <w:proofErr w:type="spellStart"/>
      <w:r w:rsidRPr="005B677C">
        <w:rPr>
          <w:rFonts w:eastAsia="Times New Roman" w:cs="Arial"/>
          <w:color w:val="404040" w:themeColor="text1" w:themeTint="BF"/>
          <w:lang w:val="es-ES_tradnl" w:eastAsia="es-AR"/>
        </w:rPr>
        <w:t>Matlab</w:t>
      </w:r>
      <w:proofErr w:type="spellEnd"/>
      <w:r w:rsidRPr="005B677C">
        <w:rPr>
          <w:rFonts w:eastAsia="Times New Roman" w:cs="Arial"/>
          <w:color w:val="404040" w:themeColor="text1" w:themeTint="BF"/>
          <w:lang w:val="es-ES_tradnl" w:eastAsia="es-AR"/>
        </w:rPr>
        <w:t xml:space="preserve">, a Java (lenguaje utilizado por la herramienta propuesta). Realizar este cambio no fue tan sencillo, ya que </w:t>
      </w:r>
      <w:r w:rsidRPr="005B677C">
        <w:rPr>
          <w:rFonts w:eastAsia="Times New Roman" w:cs="Arial"/>
          <w:color w:val="404040" w:themeColor="text1" w:themeTint="BF"/>
          <w:lang w:val="es-ES_tradnl" w:eastAsia="es-AR"/>
        </w:rPr>
        <w:lastRenderedPageBreak/>
        <w:t xml:space="preserve">al ser un lenguaje desarrollado para funciones matemáticas específicas, </w:t>
      </w:r>
      <w:proofErr w:type="spellStart"/>
      <w:r w:rsidR="00E17D28" w:rsidRPr="005B677C">
        <w:rPr>
          <w:rFonts w:eastAsia="Times New Roman" w:cs="Arial"/>
          <w:color w:val="404040" w:themeColor="text1" w:themeTint="BF"/>
          <w:lang w:val="es-ES_tradnl" w:eastAsia="es-AR"/>
        </w:rPr>
        <w:t>Matlab</w:t>
      </w:r>
      <w:proofErr w:type="spellEnd"/>
      <w:r w:rsidRPr="005B677C">
        <w:rPr>
          <w:rFonts w:eastAsia="Times New Roman" w:cs="Arial"/>
          <w:color w:val="404040" w:themeColor="text1" w:themeTint="BF"/>
          <w:lang w:val="es-ES_tradnl" w:eastAsia="es-AR"/>
        </w:rPr>
        <w:t xml:space="preserve"> ya poseía algunas funciones propias de este lenguaje utilizadas dentro de los algoritmos, las cuales debimos implementar desde cero (selección de </w:t>
      </w:r>
      <w:proofErr w:type="spellStart"/>
      <w:r w:rsidRPr="005B677C">
        <w:rPr>
          <w:rFonts w:eastAsia="Times New Roman" w:cs="Arial"/>
          <w:color w:val="404040" w:themeColor="text1" w:themeTint="BF"/>
          <w:lang w:val="es-ES_tradnl" w:eastAsia="es-AR"/>
        </w:rPr>
        <w:t>ROI’s</w:t>
      </w:r>
      <w:proofErr w:type="spellEnd"/>
      <w:r w:rsidRPr="005B677C">
        <w:rPr>
          <w:rFonts w:eastAsia="Times New Roman" w:cs="Arial"/>
          <w:color w:val="404040" w:themeColor="text1" w:themeTint="BF"/>
          <w:lang w:val="es-ES_tradnl" w:eastAsia="es-AR"/>
        </w:rPr>
        <w:t xml:space="preserve">(Región de Interés), cálculos estadísticos, </w:t>
      </w:r>
      <w:r w:rsidR="00E17D28" w:rsidRPr="005B677C">
        <w:rPr>
          <w:rFonts w:eastAsia="Times New Roman" w:cs="Arial"/>
          <w:color w:val="404040" w:themeColor="text1" w:themeTint="BF"/>
          <w:lang w:val="es-ES_tradnl" w:eastAsia="es-AR"/>
        </w:rPr>
        <w:t>etc.</w:t>
      </w:r>
      <w:r w:rsidRPr="005B677C">
        <w:rPr>
          <w:rFonts w:eastAsia="Times New Roman" w:cs="Arial"/>
          <w:color w:val="404040" w:themeColor="text1" w:themeTint="BF"/>
          <w:lang w:val="es-ES_tradnl" w:eastAsia="es-AR"/>
        </w:rPr>
        <w:t>)</w:t>
      </w:r>
    </w:p>
    <w:p w14:paraId="57CB89E6"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val="es-ES_tradnl" w:eastAsia="es-AR"/>
          </w:rPr>
          <m:t>r</m:t>
        </m:r>
      </m:oMath>
      <w:r w:rsidRPr="005B677C">
        <w:rPr>
          <w:rFonts w:eastAsia="Times New Roman" w:cs="Arial"/>
          <w:color w:val="404040" w:themeColor="text1" w:themeTint="BF"/>
          <w:lang w:val="es-ES_tradnl" w:eastAsia="es-AR"/>
        </w:rPr>
        <w:t xml:space="preserve">. </w:t>
      </w:r>
    </w:p>
    <w:p w14:paraId="36761E43"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[SOURCE: </w:t>
      </w:r>
      <w:hyperlink r:id="rId41" w:history="1">
        <w:r w:rsidRPr="005B677C">
          <w:rPr>
            <w:rFonts w:eastAsia="Times New Roman" w:cs="Arial"/>
            <w:color w:val="404040" w:themeColor="text1" w:themeTint="BF"/>
            <w:lang w:val="es-ES_tradnl" w:eastAsia="es-AR"/>
          </w:rPr>
          <w:t>http://jps.anl.gov/vol.2/3-Correlation.pdf</w:t>
        </w:r>
      </w:hyperlink>
      <w:r w:rsidRPr="005B677C">
        <w:rPr>
          <w:rFonts w:eastAsia="Times New Roman" w:cs="Arial"/>
          <w:color w:val="404040" w:themeColor="text1" w:themeTint="BF"/>
          <w:lang w:val="es-ES_tradnl" w:eastAsia="es-AR"/>
        </w:rPr>
        <w:t>]</w:t>
      </w:r>
    </w:p>
    <w:p w14:paraId="6C73C4C8" w14:textId="77777777" w:rsidR="00E17D28" w:rsidRPr="005B677C" w:rsidRDefault="00E17D28" w:rsidP="002A3578">
      <w:pPr>
        <w:spacing w:after="0" w:line="240" w:lineRule="auto"/>
        <w:rPr>
          <w:lang w:val="es-ES_tradnl"/>
        </w:rPr>
      </w:pPr>
    </w:p>
    <w:p w14:paraId="305121B2" w14:textId="77777777" w:rsidR="00E17D28" w:rsidRPr="005B677C" w:rsidRDefault="002A357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4EDD4AC" wp14:editId="1304BCD4">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14:paraId="33867904"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p>
    <w:p w14:paraId="48DD4FA4" w14:textId="77777777" w:rsidR="002A3578" w:rsidRPr="005B677C" w:rsidRDefault="002A357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14:paraId="6D452177" w14:textId="77777777" w:rsidR="002A3578" w:rsidRPr="005B677C" w:rsidRDefault="002A357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Todos los algoritmos implementados en la herramienta, fueron validados mediante este método (implementación en </w:t>
      </w:r>
      <w:proofErr w:type="spellStart"/>
      <w:r w:rsidRPr="005B677C">
        <w:rPr>
          <w:rFonts w:eastAsia="Times New Roman" w:cs="Arial"/>
          <w:color w:val="404040" w:themeColor="text1" w:themeTint="BF"/>
          <w:lang w:val="es-ES_tradnl" w:eastAsia="es-AR"/>
        </w:rPr>
        <w:t>Matlab</w:t>
      </w:r>
      <w:proofErr w:type="spellEnd"/>
      <w:r w:rsidRPr="005B677C">
        <w:rPr>
          <w:rFonts w:eastAsia="Times New Roman" w:cs="Arial"/>
          <w:color w:val="404040" w:themeColor="text1" w:themeTint="BF"/>
          <w:lang w:val="es-ES_tradnl" w:eastAsia="es-AR"/>
        </w:rPr>
        <w:t>), obteniendo valores casi perfectos (r= 0,99). Esta evidencia nos sirve como validación para los algoritmos propuestos a continuación.</w:t>
      </w:r>
    </w:p>
    <w:p w14:paraId="1021B8BC" w14:textId="77777777" w:rsidR="00E17D28" w:rsidRPr="005B677C" w:rsidRDefault="009A4DC1" w:rsidP="00362C3D">
      <w:pPr>
        <w:pStyle w:val="Heading3"/>
        <w:jc w:val="both"/>
        <w:rPr>
          <w:rFonts w:ascii="Times New Roman" w:eastAsia="Times New Roman" w:hAnsi="Times New Roman" w:cs="Times New Roman"/>
          <w:sz w:val="24"/>
          <w:szCs w:val="24"/>
          <w:lang w:val="es-ES_tradnl" w:eastAsia="es-AR"/>
        </w:rPr>
      </w:pPr>
      <w:bookmarkStart w:id="29" w:name="_Toc390072458"/>
      <w:r w:rsidRPr="005B677C">
        <w:rPr>
          <w:rFonts w:eastAsia="Times New Roman"/>
          <w:lang w:val="es-ES_tradnl" w:eastAsia="es-AR"/>
        </w:rPr>
        <w:t xml:space="preserve">4.3.1 </w:t>
      </w:r>
      <w:r w:rsidR="00E17D28" w:rsidRPr="005B677C">
        <w:rPr>
          <w:rFonts w:eastAsia="Times New Roman"/>
          <w:lang w:val="es-ES_tradnl" w:eastAsia="es-AR"/>
        </w:rPr>
        <w:t>Media</w:t>
      </w:r>
      <w:bookmarkEnd w:id="29"/>
      <w:r w:rsidR="00E17D28" w:rsidRPr="005B677C">
        <w:rPr>
          <w:rFonts w:eastAsia="Times New Roman"/>
          <w:lang w:val="es-ES_tradnl" w:eastAsia="es-AR"/>
        </w:rPr>
        <w:t xml:space="preserve"> </w:t>
      </w:r>
    </w:p>
    <w:p w14:paraId="78B8CA5A"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valor original y de los píxeles circundantes. El resultado final se divide por un escalar, generalmente la suma de los coeficientes de ponderación.</w:t>
      </w:r>
    </w:p>
    <w:p w14:paraId="6437D887"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[SOURCE: </w:t>
      </w:r>
      <w:hyperlink r:id="rId43" w:history="1">
        <w:r w:rsidRPr="005B677C">
          <w:rPr>
            <w:rFonts w:eastAsia="Times New Roman" w:cs="Arial"/>
            <w:color w:val="404040" w:themeColor="text1" w:themeTint="BF"/>
            <w:lang w:val="es-ES_tradnl" w:eastAsia="es-AR"/>
          </w:rPr>
          <w:t>http://www.um.es/geograf/sigmur/teledet/tema06.pdf</w:t>
        </w:r>
      </w:hyperlink>
      <w:r w:rsidRPr="005B677C">
        <w:rPr>
          <w:rFonts w:eastAsia="Times New Roman" w:cs="Arial"/>
          <w:color w:val="404040" w:themeColor="text1" w:themeTint="BF"/>
          <w:lang w:val="es-ES_tradnl" w:eastAsia="es-AR"/>
        </w:rPr>
        <w:t>]</w:t>
      </w:r>
    </w:p>
    <w:p w14:paraId="4D7A9A5E" w14:textId="77777777" w:rsidR="00E17D28" w:rsidRPr="005B677C" w:rsidRDefault="00E17D28" w:rsidP="00E17D28">
      <w:pPr>
        <w:spacing w:after="0" w:line="360" w:lineRule="auto"/>
        <w:rPr>
          <w:rFonts w:eastAsia="Times New Roman" w:cs="Arial"/>
          <w:color w:val="404040" w:themeColor="text1" w:themeTint="BF"/>
          <w:lang w:val="es-ES_tradnl" w:eastAsia="es-AR"/>
        </w:rPr>
      </w:pPr>
    </w:p>
    <w:p w14:paraId="7380F47E"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Hay que tener en cuenta que los bordes de la imagen no podrán procesarse, ya que la ventana de filtrado saldría fuera de la imagen. De este modo, se pierden N - 2 filas y N - 2 columnas, por cada lado de la imagen.</w:t>
      </w:r>
    </w:p>
    <w:p w14:paraId="353078A4"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el filtro de la media, se le asigna al píxel central la media de todos los píxeles incluidos en la ventana. La matriz de filtrado estaría compuesta en su totalidad por unos, y el divisor será el número total de elementos de la matriz. (Referencia a la figura)</w:t>
      </w:r>
    </w:p>
    <w:p w14:paraId="1F90F097" w14:textId="77777777" w:rsidR="00E17D28" w:rsidRPr="005B677C" w:rsidRDefault="00E17D2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37CCCB89" wp14:editId="46A91B4A">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14:paraId="166A8F80" w14:textId="77777777" w:rsidR="00E17D28" w:rsidRPr="005B677C" w:rsidRDefault="00E17D28" w:rsidP="00E17D28">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4</w:t>
      </w:r>
      <w:r w:rsidR="006E54BC" w:rsidRPr="005B677C">
        <w:rPr>
          <w:lang w:val="es-ES_tradnl"/>
        </w:rPr>
        <w:fldChar w:fldCharType="end"/>
      </w:r>
      <w:r w:rsidRPr="005B677C">
        <w:rPr>
          <w:rFonts w:ascii="Times New Roman" w:eastAsia="Times New Roman" w:hAnsi="Times New Roman" w:cs="Times New Roman"/>
          <w:sz w:val="24"/>
          <w:szCs w:val="24"/>
          <w:lang w:val="es-ES_tradnl" w:eastAsia="es-AR"/>
        </w:rPr>
        <w:br/>
      </w:r>
    </w:p>
    <w:p w14:paraId="110FCF49" w14:textId="77777777" w:rsidR="00E17D28" w:rsidRPr="005B677C" w:rsidRDefault="009A4DC1" w:rsidP="00E17D28">
      <w:pPr>
        <w:pStyle w:val="Heading3"/>
        <w:rPr>
          <w:rFonts w:ascii="Times New Roman" w:eastAsia="Times New Roman" w:hAnsi="Times New Roman" w:cs="Times New Roman"/>
          <w:sz w:val="24"/>
          <w:szCs w:val="24"/>
          <w:lang w:val="es-ES_tradnl" w:eastAsia="es-AR"/>
        </w:rPr>
      </w:pPr>
      <w:bookmarkStart w:id="30" w:name="_Toc390072459"/>
      <w:r w:rsidRPr="005B677C">
        <w:rPr>
          <w:rFonts w:eastAsia="Times New Roman"/>
          <w:lang w:val="es-ES_tradnl" w:eastAsia="es-AR"/>
        </w:rPr>
        <w:t xml:space="preserve">4.3.2 </w:t>
      </w:r>
      <w:r w:rsidR="00E17D28" w:rsidRPr="005B677C">
        <w:rPr>
          <w:rFonts w:eastAsia="Times New Roman"/>
          <w:lang w:val="es-ES_tradnl" w:eastAsia="es-AR"/>
        </w:rPr>
        <w:t>Media Ponderada</w:t>
      </w:r>
      <w:bookmarkEnd w:id="30"/>
    </w:p>
    <w:p w14:paraId="268FD653" w14:textId="77777777" w:rsidR="00E17D28" w:rsidRPr="005B677C" w:rsidRDefault="00E17D28" w:rsidP="00E17D28">
      <w:pPr>
        <w:keepNext/>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p>
    <w:p w14:paraId="771DE778" w14:textId="77777777" w:rsidR="00E17D28" w:rsidRPr="005B677C" w:rsidRDefault="00E17D28" w:rsidP="00E17D28">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n-US" w:eastAsia="en-US"/>
        </w:rPr>
        <w:drawing>
          <wp:inline distT="0" distB="0" distL="0" distR="0" wp14:anchorId="6088BB86" wp14:editId="788EF51E">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14:paraId="5145E512" w14:textId="77777777" w:rsidR="00E17D28" w:rsidRPr="005B677C" w:rsidRDefault="00E17D28" w:rsidP="00E17D28">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s-ES_tradnl" w:eastAsia="es-AR"/>
        </w:rPr>
        <w:t xml:space="preserve">Ilustración </w:t>
      </w:r>
      <w:r w:rsidR="006E54BC" w:rsidRPr="005B677C">
        <w:rPr>
          <w:rFonts w:ascii="Times New Roman" w:eastAsia="Times New Roman" w:hAnsi="Times New Roman" w:cs="Times New Roman"/>
          <w:noProof/>
          <w:sz w:val="24"/>
          <w:szCs w:val="24"/>
          <w:lang w:val="es-ES_tradnl" w:eastAsia="es-AR"/>
        </w:rPr>
        <w:fldChar w:fldCharType="begin"/>
      </w:r>
      <w:r w:rsidR="006E54BC" w:rsidRPr="005B677C">
        <w:rPr>
          <w:rFonts w:ascii="Times New Roman" w:eastAsia="Times New Roman" w:hAnsi="Times New Roman" w:cs="Times New Roman"/>
          <w:noProof/>
          <w:sz w:val="24"/>
          <w:szCs w:val="24"/>
          <w:lang w:val="es-ES_tradnl" w:eastAsia="es-AR"/>
        </w:rPr>
        <w:instrText xml:space="preserve"> STYLEREF 1 \s </w:instrText>
      </w:r>
      <w:r w:rsidR="006E54BC" w:rsidRPr="005B677C">
        <w:rPr>
          <w:rFonts w:ascii="Times New Roman" w:eastAsia="Times New Roman" w:hAnsi="Times New Roman" w:cs="Times New Roman"/>
          <w:noProof/>
          <w:sz w:val="24"/>
          <w:szCs w:val="24"/>
          <w:lang w:val="es-ES_tradnl" w:eastAsia="es-AR"/>
        </w:rPr>
        <w:fldChar w:fldCharType="separate"/>
      </w:r>
      <w:r w:rsidR="00B90F14" w:rsidRPr="005B677C">
        <w:rPr>
          <w:rFonts w:ascii="Times New Roman" w:eastAsia="Times New Roman" w:hAnsi="Times New Roman" w:cs="Times New Roman"/>
          <w:noProof/>
          <w:sz w:val="24"/>
          <w:szCs w:val="24"/>
          <w:lang w:val="es-ES_tradnl" w:eastAsia="es-AR"/>
        </w:rPr>
        <w:t>0</w:t>
      </w:r>
      <w:r w:rsidR="006E54BC" w:rsidRPr="005B677C">
        <w:rPr>
          <w:rFonts w:ascii="Times New Roman" w:eastAsia="Times New Roman" w:hAnsi="Times New Roman" w:cs="Times New Roman"/>
          <w:noProof/>
          <w:sz w:val="24"/>
          <w:szCs w:val="24"/>
          <w:lang w:val="es-ES_tradnl" w:eastAsia="es-AR"/>
        </w:rPr>
        <w:fldChar w:fldCharType="end"/>
      </w:r>
      <w:r w:rsidR="006E54BC" w:rsidRPr="005B677C">
        <w:rPr>
          <w:rFonts w:ascii="Times New Roman" w:eastAsia="Times New Roman" w:hAnsi="Times New Roman" w:cs="Times New Roman"/>
          <w:noProof/>
          <w:sz w:val="24"/>
          <w:szCs w:val="24"/>
          <w:lang w:val="es-ES_tradnl" w:eastAsia="es-AR"/>
        </w:rPr>
        <w:noBreakHyphen/>
      </w:r>
      <w:r w:rsidR="006E54BC" w:rsidRPr="005B677C">
        <w:rPr>
          <w:rFonts w:ascii="Times New Roman" w:eastAsia="Times New Roman" w:hAnsi="Times New Roman" w:cs="Times New Roman"/>
          <w:noProof/>
          <w:sz w:val="24"/>
          <w:szCs w:val="24"/>
          <w:lang w:val="es-ES_tradnl" w:eastAsia="es-AR"/>
        </w:rPr>
        <w:fldChar w:fldCharType="begin"/>
      </w:r>
      <w:r w:rsidR="006E54BC" w:rsidRPr="005B677C">
        <w:rPr>
          <w:rFonts w:ascii="Times New Roman" w:eastAsia="Times New Roman" w:hAnsi="Times New Roman" w:cs="Times New Roman"/>
          <w:noProof/>
          <w:sz w:val="24"/>
          <w:szCs w:val="24"/>
          <w:lang w:val="es-ES_tradnl" w:eastAsia="es-AR"/>
        </w:rPr>
        <w:instrText xml:space="preserve"> SEQ Ilustración \* ARABIC \s 1 </w:instrText>
      </w:r>
      <w:r w:rsidR="006E54BC" w:rsidRPr="005B677C">
        <w:rPr>
          <w:rFonts w:ascii="Times New Roman" w:eastAsia="Times New Roman" w:hAnsi="Times New Roman" w:cs="Times New Roman"/>
          <w:noProof/>
          <w:sz w:val="24"/>
          <w:szCs w:val="24"/>
          <w:lang w:val="es-ES_tradnl" w:eastAsia="es-AR"/>
        </w:rPr>
        <w:fldChar w:fldCharType="separate"/>
      </w:r>
      <w:r w:rsidR="00B90F14" w:rsidRPr="005B677C">
        <w:rPr>
          <w:rFonts w:ascii="Times New Roman" w:eastAsia="Times New Roman" w:hAnsi="Times New Roman" w:cs="Times New Roman"/>
          <w:noProof/>
          <w:sz w:val="24"/>
          <w:szCs w:val="24"/>
          <w:lang w:val="es-ES_tradnl" w:eastAsia="es-AR"/>
        </w:rPr>
        <w:t>5</w:t>
      </w:r>
      <w:r w:rsidR="006E54BC" w:rsidRPr="005B677C">
        <w:rPr>
          <w:rFonts w:ascii="Times New Roman" w:eastAsia="Times New Roman" w:hAnsi="Times New Roman" w:cs="Times New Roman"/>
          <w:noProof/>
          <w:sz w:val="24"/>
          <w:szCs w:val="24"/>
          <w:lang w:val="es-ES_tradnl" w:eastAsia="es-AR"/>
        </w:rPr>
        <w:fldChar w:fldCharType="end"/>
      </w:r>
    </w:p>
    <w:p w14:paraId="0171D4C3"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Otro filtro ponderado comúnmente usado, es el que asigna mayor peso al pixel central que a sus vecinos, y a los vecinos de tipo cuatros que a los de tipo ocho, obteniendo una máscara como la siguiente:</w:t>
      </w:r>
    </w:p>
    <w:p w14:paraId="06FBDB90" w14:textId="77777777" w:rsidR="00E17D28" w:rsidRPr="005B677C" w:rsidRDefault="00E17D28" w:rsidP="00E17D28">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lastRenderedPageBreak/>
        <w:br/>
      </w:r>
      <w:r w:rsidRPr="005B677C">
        <w:rPr>
          <w:rFonts w:ascii="Times New Roman" w:eastAsia="Times New Roman" w:hAnsi="Times New Roman" w:cs="Times New Roman"/>
          <w:noProof/>
          <w:sz w:val="24"/>
          <w:szCs w:val="24"/>
          <w:lang w:val="en-US" w:eastAsia="en-US"/>
        </w:rPr>
        <w:drawing>
          <wp:inline distT="0" distB="0" distL="0" distR="0" wp14:anchorId="1F5E8041" wp14:editId="076AF6F0">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14:paraId="0722E8ED" w14:textId="77777777" w:rsidR="00E17D28" w:rsidRPr="005B677C" w:rsidRDefault="00E17D28" w:rsidP="00E17D28">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6</w:t>
      </w:r>
      <w:r w:rsidR="006E54BC" w:rsidRPr="005B677C">
        <w:rPr>
          <w:lang w:val="es-ES_tradnl"/>
        </w:rPr>
        <w:fldChar w:fldCharType="end"/>
      </w:r>
    </w:p>
    <w:p w14:paraId="614E8142" w14:textId="77777777" w:rsidR="00E17D28" w:rsidRPr="005B677C" w:rsidRDefault="00E17D28" w:rsidP="00E17D28">
      <w:pPr>
        <w:spacing w:after="0" w:line="240" w:lineRule="auto"/>
        <w:jc w:val="center"/>
        <w:rPr>
          <w:rFonts w:ascii="Times New Roman" w:eastAsia="Times New Roman" w:hAnsi="Times New Roman" w:cs="Times New Roman"/>
          <w:sz w:val="24"/>
          <w:szCs w:val="24"/>
          <w:lang w:val="es-ES_tradnl" w:eastAsia="es-AR"/>
        </w:rPr>
      </w:pPr>
    </w:p>
    <w:p w14:paraId="1BC1A92B" w14:textId="77777777" w:rsidR="00E17D28" w:rsidRPr="005B677C" w:rsidRDefault="009A4DC1" w:rsidP="00E17D28">
      <w:pPr>
        <w:pStyle w:val="Heading3"/>
        <w:rPr>
          <w:rFonts w:ascii="Times New Roman" w:eastAsia="Times New Roman" w:hAnsi="Times New Roman" w:cs="Times New Roman"/>
          <w:sz w:val="24"/>
          <w:szCs w:val="24"/>
          <w:lang w:val="es-ES_tradnl" w:eastAsia="es-AR"/>
        </w:rPr>
      </w:pPr>
      <w:bookmarkStart w:id="31" w:name="_Toc390072460"/>
      <w:r w:rsidRPr="005B677C">
        <w:rPr>
          <w:rFonts w:eastAsia="Times New Roman"/>
          <w:lang w:val="es-ES_tradnl" w:eastAsia="es-AR"/>
        </w:rPr>
        <w:t xml:space="preserve">4.3.3 </w:t>
      </w:r>
      <w:r w:rsidR="00E17D28" w:rsidRPr="005B677C">
        <w:rPr>
          <w:rFonts w:eastAsia="Times New Roman"/>
          <w:lang w:val="es-ES_tradnl" w:eastAsia="es-AR"/>
        </w:rPr>
        <w:t>Filtro Geométrico</w:t>
      </w:r>
      <w:bookmarkEnd w:id="31"/>
    </w:p>
    <w:p w14:paraId="6F838CDE"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filtro utiliza una técnica de reducción de ruido no lineal. Compara la intensidad del pixel central dentro de una ventana de 3x3 con sus ocho vecinos, y basándose en la intensidad de estos, se incrementa o </w:t>
      </w:r>
      <w:proofErr w:type="spellStart"/>
      <w:r w:rsidRPr="005B677C">
        <w:rPr>
          <w:rFonts w:eastAsia="Times New Roman" w:cs="Arial"/>
          <w:color w:val="404040" w:themeColor="text1" w:themeTint="BF"/>
          <w:lang w:val="es-ES_tradnl" w:eastAsia="es-AR"/>
        </w:rPr>
        <w:t>decrementa</w:t>
      </w:r>
      <w:proofErr w:type="spellEnd"/>
      <w:r w:rsidRPr="005B677C">
        <w:rPr>
          <w:rFonts w:eastAsia="Times New Roman" w:cs="Arial"/>
          <w:color w:val="404040" w:themeColor="text1" w:themeTint="BF"/>
          <w:lang w:val="es-ES_tradnl" w:eastAsia="es-AR"/>
        </w:rPr>
        <w:t xml:space="preserve"> la intensidad del pixel central, para que el mismo sea más representativo de sus alrededores.</w:t>
      </w:r>
    </w:p>
    <w:p w14:paraId="24C00DF9" w14:textId="77777777" w:rsidR="00362C3D" w:rsidRPr="005B677C" w:rsidRDefault="00E17D28" w:rsidP="00362C3D">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Consta de un algoritmo iterativo, el cual presenta la siguiente forma:</w:t>
      </w:r>
    </w:p>
    <w:p w14:paraId="76E4BD87" w14:textId="77777777" w:rsidR="00362C3D" w:rsidRPr="005B677C" w:rsidRDefault="00362C3D" w:rsidP="00362C3D">
      <w:pPr>
        <w:spacing w:before="0" w:after="0" w:line="240" w:lineRule="auto"/>
        <w:ind w:left="720"/>
        <w:jc w:val="both"/>
        <w:textAlignment w:val="baseline"/>
        <w:rPr>
          <w:rFonts w:eastAsia="Times New Roman" w:cs="Arial"/>
          <w:color w:val="404040" w:themeColor="text1" w:themeTint="BF"/>
          <w:lang w:val="es-ES_tradnl" w:eastAsia="es-AR"/>
        </w:rPr>
      </w:pPr>
    </w:p>
    <w:p w14:paraId="4047ED76" w14:textId="77777777" w:rsidR="00E17D28" w:rsidRPr="005B677C" w:rsidRDefault="00E17D28" w:rsidP="00362C3D">
      <w:pPr>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Seleccionar una dirección, y asignarle valores a los pixeles.</w:t>
      </w:r>
    </w:p>
    <w:p w14:paraId="226DA6CE" w14:textId="77777777" w:rsidR="00E17D28" w:rsidRPr="005B677C" w:rsidRDefault="00E17D28" w:rsidP="00362C3D">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b/>
        <w:t xml:space="preserve">Seleccionar la dirección norte-sur (NS) y los siguientes pixeles como a, b y c. </w:t>
      </w:r>
    </w:p>
    <w:p w14:paraId="63A4E5A1" w14:textId="77777777" w:rsidR="00E17D28" w:rsidRPr="005B677C" w:rsidRDefault="00E17D28" w:rsidP="00362C3D">
      <w:pPr>
        <w:pStyle w:val="ListParagraph"/>
        <w:numPr>
          <w:ilvl w:val="0"/>
          <w:numId w:val="18"/>
        </w:num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Realizar el ajuste del pixel</w:t>
      </w:r>
    </w:p>
    <w:p w14:paraId="480A458D"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a &gt;= b + 2,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 </w:t>
      </w:r>
    </w:p>
    <w:p w14:paraId="4D1B19EC"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a &gt; b and b &lt;= c,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w:t>
      </w:r>
    </w:p>
    <w:p w14:paraId="23BE5B90"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c &gt; b and b &lt;= a,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w:t>
      </w:r>
    </w:p>
    <w:p w14:paraId="58CB5B35"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c &gt;= b + 2,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 </w:t>
      </w:r>
    </w:p>
    <w:p w14:paraId="0C76ED6E"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a &lt;= b - 2,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 </w:t>
      </w:r>
    </w:p>
    <w:p w14:paraId="497F3B06"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a &lt;  b and b &gt;= c ,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 </w:t>
      </w:r>
    </w:p>
    <w:p w14:paraId="31083983"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c &lt;  b and b &gt;= a,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w:t>
      </w:r>
    </w:p>
    <w:p w14:paraId="23931262" w14:textId="77777777" w:rsidR="00362C3D"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c &lt;= b - 2,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w:t>
      </w:r>
    </w:p>
    <w:p w14:paraId="5C35117E"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
    <w:p w14:paraId="7AECEB15" w14:textId="77777777" w:rsidR="00E17D28" w:rsidRPr="005B677C" w:rsidRDefault="00E17D28" w:rsidP="00362C3D">
      <w:pPr>
        <w:pStyle w:val="ListParagraph"/>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Repetir los pasos 1 y 2 para las siguientes direcciones: </w:t>
      </w:r>
      <w:proofErr w:type="spellStart"/>
      <w:r w:rsidRPr="005B677C">
        <w:rPr>
          <w:rFonts w:eastAsia="Times New Roman" w:cs="Arial"/>
          <w:color w:val="404040" w:themeColor="text1" w:themeTint="BF"/>
          <w:lang w:val="es-ES_tradnl" w:eastAsia="es-AR"/>
        </w:rPr>
        <w:t>west-east</w:t>
      </w:r>
      <w:proofErr w:type="spellEnd"/>
      <w:r w:rsidRPr="005B677C">
        <w:rPr>
          <w:rFonts w:eastAsia="Times New Roman" w:cs="Arial"/>
          <w:color w:val="404040" w:themeColor="text1" w:themeTint="BF"/>
          <w:lang w:val="es-ES_tradnl" w:eastAsia="es-AR"/>
        </w:rPr>
        <w:t xml:space="preserve"> (WE), </w:t>
      </w:r>
      <w:proofErr w:type="spellStart"/>
      <w:r w:rsidRPr="005B677C">
        <w:rPr>
          <w:rFonts w:eastAsia="Times New Roman" w:cs="Arial"/>
          <w:color w:val="404040" w:themeColor="text1" w:themeTint="BF"/>
          <w:lang w:val="es-ES_tradnl" w:eastAsia="es-AR"/>
        </w:rPr>
        <w:t>west-north</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to</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southeast</w:t>
      </w:r>
      <w:proofErr w:type="spellEnd"/>
      <w:r w:rsidRPr="005B677C">
        <w:rPr>
          <w:rFonts w:eastAsia="Times New Roman" w:cs="Arial"/>
          <w:color w:val="404040" w:themeColor="text1" w:themeTint="BF"/>
          <w:lang w:val="es-ES_tradnl" w:eastAsia="es-AR"/>
        </w:rPr>
        <w:t xml:space="preserve">(WN-SE) y </w:t>
      </w:r>
      <w:proofErr w:type="spellStart"/>
      <w:r w:rsidRPr="005B677C">
        <w:rPr>
          <w:rFonts w:eastAsia="Times New Roman" w:cs="Arial"/>
          <w:color w:val="404040" w:themeColor="text1" w:themeTint="BF"/>
          <w:lang w:val="es-ES_tradnl" w:eastAsia="es-AR"/>
        </w:rPr>
        <w:t>northeast</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to</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west-south</w:t>
      </w:r>
      <w:proofErr w:type="spellEnd"/>
      <w:r w:rsidRPr="005B677C">
        <w:rPr>
          <w:rFonts w:eastAsia="Times New Roman" w:cs="Arial"/>
          <w:color w:val="404040" w:themeColor="text1" w:themeTint="BF"/>
          <w:lang w:val="es-ES_tradnl" w:eastAsia="es-AR"/>
        </w:rPr>
        <w:t xml:space="preserve"> (NE-WS) [Numero Imagen</w:t>
      </w:r>
    </w:p>
    <w:p w14:paraId="6E037C70" w14:textId="77777777" w:rsidR="00E17D28" w:rsidRPr="005B677C" w:rsidRDefault="00E17D28" w:rsidP="00E17D28">
      <w:pPr>
        <w:keepNext/>
        <w:jc w:val="center"/>
        <w:rPr>
          <w:lang w:val="es-ES_tradnl"/>
        </w:rPr>
      </w:pPr>
      <w:r w:rsidRPr="005B677C">
        <w:rPr>
          <w:rFonts w:ascii="Times New Roman" w:eastAsia="Times New Roman" w:hAnsi="Times New Roman" w:cs="Times New Roman"/>
          <w:sz w:val="24"/>
          <w:szCs w:val="24"/>
          <w:lang w:val="es-ES_tradnl" w:eastAsia="es-AR"/>
        </w:rPr>
        <w:lastRenderedPageBreak/>
        <w:br/>
      </w:r>
      <w:r w:rsidRPr="005B677C">
        <w:rPr>
          <w:rFonts w:ascii="Times New Roman" w:eastAsia="Times New Roman" w:hAnsi="Times New Roman" w:cs="Times New Roman"/>
          <w:noProof/>
          <w:sz w:val="24"/>
          <w:szCs w:val="24"/>
          <w:lang w:val="en-US" w:eastAsia="en-US"/>
        </w:rPr>
        <w:drawing>
          <wp:inline distT="0" distB="0" distL="0" distR="0" wp14:anchorId="2D9006F1" wp14:editId="09671668">
            <wp:extent cx="5067300" cy="2114550"/>
            <wp:effectExtent l="0" t="0" r="0" b="0"/>
            <wp:docPr id="7" name="Picture 7" descr="https://lh5.googleusercontent.com/VG7TQrMHVfNq2qbInjwgo439Xv7Nv_nk_q0ALsS0bbpeDjeP1e0fClwtmXWWhuenLKvAMfF36kv62dL6rUVxaVXvTZhdgEUfnRE8dJNpNAsdZy_6YH2gVVa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G7TQrMHVfNq2qbInjwgo439Xv7Nv_nk_q0ALsS0bbpeDjeP1e0fClwtmXWWhuenLKvAMfF36kv62dL6rUVxaVXvTZhdgEUfnRE8dJNpNAsdZy_6YH2gVVaMw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2114550"/>
                    </a:xfrm>
                    <a:prstGeom prst="rect">
                      <a:avLst/>
                    </a:prstGeom>
                    <a:noFill/>
                    <a:ln>
                      <a:noFill/>
                    </a:ln>
                  </pic:spPr>
                </pic:pic>
              </a:graphicData>
            </a:graphic>
          </wp:inline>
        </w:drawing>
      </w:r>
    </w:p>
    <w:p w14:paraId="16C9BF9D" w14:textId="77777777" w:rsidR="00E17D28" w:rsidRPr="005B677C" w:rsidRDefault="00E17D28" w:rsidP="00E17D28">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7</w:t>
      </w:r>
      <w:r w:rsidR="006E54BC" w:rsidRPr="005B677C">
        <w:rPr>
          <w:lang w:val="es-ES_tradnl"/>
        </w:rPr>
        <w:fldChar w:fldCharType="end"/>
      </w:r>
    </w:p>
    <w:p w14:paraId="54C8A54D" w14:textId="77777777" w:rsidR="00E17D28" w:rsidRPr="005B677C" w:rsidRDefault="00E17D28" w:rsidP="00E17D28">
      <w:pPr>
        <w:rPr>
          <w:lang w:val="es-ES_tradnl"/>
        </w:rPr>
      </w:pPr>
    </w:p>
    <w:p w14:paraId="307A6ED0" w14:textId="77777777" w:rsidR="00E17D28" w:rsidRPr="005B677C" w:rsidRDefault="009A4DC1" w:rsidP="00E17D28">
      <w:pPr>
        <w:pStyle w:val="Heading2"/>
        <w:rPr>
          <w:rFonts w:ascii="Times New Roman" w:eastAsia="Times New Roman" w:hAnsi="Times New Roman" w:cs="Times New Roman"/>
          <w:sz w:val="24"/>
          <w:szCs w:val="24"/>
          <w:lang w:val="es-ES_tradnl" w:eastAsia="es-AR"/>
        </w:rPr>
      </w:pPr>
      <w:bookmarkStart w:id="32" w:name="_Toc390072461"/>
      <w:r w:rsidRPr="005B677C">
        <w:rPr>
          <w:rFonts w:eastAsia="Times New Roman"/>
          <w:lang w:val="es-ES_tradnl" w:eastAsia="es-AR"/>
        </w:rPr>
        <w:t xml:space="preserve">4.4 </w:t>
      </w:r>
      <w:r w:rsidR="00E17D28" w:rsidRPr="005B677C">
        <w:rPr>
          <w:rFonts w:eastAsia="Times New Roman"/>
          <w:lang w:val="es-ES_tradnl" w:eastAsia="es-AR"/>
        </w:rPr>
        <w:t>Segmentación</w:t>
      </w:r>
      <w:bookmarkEnd w:id="32"/>
    </w:p>
    <w:p w14:paraId="2D75B741" w14:textId="5163C213" w:rsidR="005D52E8" w:rsidRPr="005B677C" w:rsidRDefault="006C7C67" w:rsidP="00E17D28">
      <w:pPr>
        <w:spacing w:after="0" w:line="240" w:lineRule="auto"/>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[ACA AHORA SE DEBE ESCRIBIR ESPECIFICAMENTE COMO IMPLEMENTAMOS LO COMENTADO EN EL MARCO TEORICO]</w:t>
      </w:r>
      <w:r w:rsidR="00E17D28" w:rsidRPr="005B677C">
        <w:rPr>
          <w:rFonts w:ascii="Times New Roman" w:eastAsia="Times New Roman" w:hAnsi="Times New Roman" w:cs="Times New Roman"/>
          <w:sz w:val="24"/>
          <w:szCs w:val="24"/>
          <w:lang w:val="es-ES_tradnl" w:eastAsia="es-AR"/>
        </w:rPr>
        <w:br/>
      </w:r>
    </w:p>
    <w:p w14:paraId="1804003F" w14:textId="77777777" w:rsidR="005D52E8" w:rsidRPr="005B677C" w:rsidRDefault="005D52E8">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6C8A3D3C" w14:textId="77777777" w:rsidR="00E17D28" w:rsidRPr="005B677C" w:rsidRDefault="00E17D28" w:rsidP="00846CED">
      <w:pPr>
        <w:pStyle w:val="Heading2"/>
        <w:numPr>
          <w:ilvl w:val="1"/>
          <w:numId w:val="28"/>
        </w:numPr>
        <w:rPr>
          <w:rFonts w:eastAsia="Times New Roman"/>
          <w:lang w:val="es-ES_tradnl" w:eastAsia="es-AR"/>
        </w:rPr>
      </w:pPr>
      <w:bookmarkStart w:id="33" w:name="_Toc390072464"/>
      <w:r w:rsidRPr="005B677C">
        <w:rPr>
          <w:rFonts w:eastAsia="Times New Roman"/>
          <w:lang w:val="es-ES_tradnl" w:eastAsia="es-AR"/>
        </w:rPr>
        <w:lastRenderedPageBreak/>
        <w:t>Medición</w:t>
      </w:r>
      <w:bookmarkEnd w:id="33"/>
    </w:p>
    <w:p w14:paraId="0E5C2A86" w14:textId="77777777" w:rsidR="00846CED" w:rsidRPr="005B677C" w:rsidRDefault="00846CED" w:rsidP="00846CED">
      <w:pPr>
        <w:rPr>
          <w:lang w:val="es-ES_tradnl" w:eastAsia="es-AR"/>
        </w:rPr>
      </w:pPr>
    </w:p>
    <w:p w14:paraId="00D816BF" w14:textId="77777777" w:rsidR="00846CED" w:rsidRPr="005B677C" w:rsidRDefault="00846CED" w:rsidP="00846CED">
      <w:pPr>
        <w:pStyle w:val="Heading1"/>
        <w:rPr>
          <w:lang w:val="es-ES_tradnl" w:eastAsia="es-AR"/>
        </w:rPr>
      </w:pPr>
      <w:r w:rsidRPr="005B677C">
        <w:rPr>
          <w:lang w:val="es-ES_tradnl" w:eastAsia="es-AR"/>
        </w:rPr>
        <w:t>5. Bibliografía</w:t>
      </w:r>
    </w:p>
    <w:p w14:paraId="7CED5C79" w14:textId="77777777" w:rsidR="00846CED" w:rsidRPr="005B677C" w:rsidRDefault="00846CED" w:rsidP="00846CED">
      <w:pPr>
        <w:rPr>
          <w:lang w:val="es-ES_tradnl" w:eastAsia="es-AR"/>
        </w:rPr>
      </w:pPr>
      <w:r w:rsidRPr="005B677C">
        <w:rPr>
          <w:lang w:val="es-ES_tradnl" w:eastAsia="es-AR"/>
        </w:rPr>
        <w:t xml:space="preserve">[1] </w:t>
      </w:r>
      <w:proofErr w:type="spellStart"/>
      <w:r w:rsidRPr="005B677C">
        <w:rPr>
          <w:lang w:val="es-ES_tradnl" w:eastAsia="es-AR"/>
        </w:rPr>
        <w:t>Molinari</w:t>
      </w:r>
      <w:proofErr w:type="spellEnd"/>
      <w:r w:rsidRPr="005B677C">
        <w:rPr>
          <w:lang w:val="es-ES_tradnl" w:eastAsia="es-AR"/>
        </w:rPr>
        <w:t xml:space="preserve">, F., </w:t>
      </w:r>
      <w:proofErr w:type="spellStart"/>
      <w:r w:rsidRPr="005B677C">
        <w:rPr>
          <w:lang w:val="es-ES_tradnl" w:eastAsia="es-AR"/>
        </w:rPr>
        <w:t>Zeng</w:t>
      </w:r>
      <w:proofErr w:type="spellEnd"/>
      <w:r w:rsidRPr="005B677C">
        <w:rPr>
          <w:lang w:val="es-ES_tradnl" w:eastAsia="es-AR"/>
        </w:rPr>
        <w:t xml:space="preserve">, G., &amp; Suri, J. S. (2010). “A </w:t>
      </w:r>
      <w:proofErr w:type="spellStart"/>
      <w:r w:rsidRPr="005B677C">
        <w:rPr>
          <w:lang w:val="es-ES_tradnl" w:eastAsia="es-AR"/>
        </w:rPr>
        <w:t>state</w:t>
      </w:r>
      <w:proofErr w:type="spellEnd"/>
      <w:r w:rsidRPr="005B677C">
        <w:rPr>
          <w:lang w:val="es-ES_tradnl" w:eastAsia="es-AR"/>
        </w:rPr>
        <w:t xml:space="preserve"> of </w:t>
      </w:r>
      <w:proofErr w:type="spellStart"/>
      <w:r w:rsidRPr="005B677C">
        <w:rPr>
          <w:lang w:val="es-ES_tradnl" w:eastAsia="es-AR"/>
        </w:rPr>
        <w:t>the</w:t>
      </w:r>
      <w:proofErr w:type="spellEnd"/>
      <w:r w:rsidRPr="005B677C">
        <w:rPr>
          <w:lang w:val="es-ES_tradnl" w:eastAsia="es-AR"/>
        </w:rPr>
        <w:t xml:space="preserve"> art </w:t>
      </w:r>
      <w:proofErr w:type="spellStart"/>
      <w:r w:rsidRPr="005B677C">
        <w:rPr>
          <w:lang w:val="es-ES_tradnl" w:eastAsia="es-AR"/>
        </w:rPr>
        <w:t>review</w:t>
      </w:r>
      <w:proofErr w:type="spellEnd"/>
      <w:r w:rsidRPr="005B677C">
        <w:rPr>
          <w:lang w:val="es-ES_tradnl" w:eastAsia="es-AR"/>
        </w:rPr>
        <w:t xml:space="preserve"> </w:t>
      </w:r>
      <w:proofErr w:type="spellStart"/>
      <w:r w:rsidRPr="005B677C">
        <w:rPr>
          <w:lang w:val="es-ES_tradnl" w:eastAsia="es-AR"/>
        </w:rPr>
        <w:t>on</w:t>
      </w:r>
      <w:proofErr w:type="spellEnd"/>
      <w:r w:rsidRPr="005B677C">
        <w:rPr>
          <w:lang w:val="es-ES_tradnl" w:eastAsia="es-AR"/>
        </w:rPr>
        <w:t xml:space="preserve"> intima–media </w:t>
      </w:r>
      <w:proofErr w:type="spellStart"/>
      <w:r w:rsidRPr="005B677C">
        <w:rPr>
          <w:lang w:val="es-ES_tradnl" w:eastAsia="es-AR"/>
        </w:rPr>
        <w:t>thickness</w:t>
      </w:r>
      <w:proofErr w:type="spellEnd"/>
      <w:r w:rsidRPr="005B677C">
        <w:rPr>
          <w:lang w:val="es-ES_tradnl" w:eastAsia="es-AR"/>
        </w:rPr>
        <w:t xml:space="preserve"> (IMT) </w:t>
      </w:r>
      <w:proofErr w:type="spellStart"/>
      <w:r w:rsidRPr="005B677C">
        <w:rPr>
          <w:lang w:val="es-ES_tradnl" w:eastAsia="es-AR"/>
        </w:rPr>
        <w:t>measurement</w:t>
      </w:r>
      <w:proofErr w:type="spellEnd"/>
      <w:r w:rsidRPr="005B677C">
        <w:rPr>
          <w:lang w:val="es-ES_tradnl" w:eastAsia="es-AR"/>
        </w:rPr>
        <w:t xml:space="preserve"> and </w:t>
      </w:r>
      <w:proofErr w:type="spellStart"/>
      <w:r w:rsidRPr="005B677C">
        <w:rPr>
          <w:lang w:val="es-ES_tradnl" w:eastAsia="es-AR"/>
        </w:rPr>
        <w:t>wall</w:t>
      </w:r>
      <w:proofErr w:type="spellEnd"/>
      <w:r w:rsidRPr="005B677C">
        <w:rPr>
          <w:lang w:val="es-ES_tradnl" w:eastAsia="es-AR"/>
        </w:rPr>
        <w:t xml:space="preserve"> </w:t>
      </w:r>
      <w:proofErr w:type="spellStart"/>
      <w:r w:rsidRPr="005B677C">
        <w:rPr>
          <w:lang w:val="es-ES_tradnl" w:eastAsia="es-AR"/>
        </w:rPr>
        <w:t>segmentation</w:t>
      </w:r>
      <w:proofErr w:type="spellEnd"/>
      <w:r w:rsidRPr="005B677C">
        <w:rPr>
          <w:lang w:val="es-ES_tradnl" w:eastAsia="es-AR"/>
        </w:rPr>
        <w:t xml:space="preserve"> </w:t>
      </w:r>
      <w:proofErr w:type="spellStart"/>
      <w:r w:rsidRPr="005B677C">
        <w:rPr>
          <w:lang w:val="es-ES_tradnl" w:eastAsia="es-AR"/>
        </w:rPr>
        <w:t>techniques</w:t>
      </w:r>
      <w:proofErr w:type="spellEnd"/>
      <w:r w:rsidRPr="005B677C">
        <w:rPr>
          <w:lang w:val="es-ES_tradnl" w:eastAsia="es-AR"/>
        </w:rPr>
        <w:t xml:space="preserve"> </w:t>
      </w:r>
      <w:proofErr w:type="spellStart"/>
      <w:r w:rsidRPr="005B677C">
        <w:rPr>
          <w:lang w:val="es-ES_tradnl" w:eastAsia="es-AR"/>
        </w:rPr>
        <w:t>for</w:t>
      </w:r>
      <w:proofErr w:type="spellEnd"/>
      <w:r w:rsidRPr="005B677C">
        <w:rPr>
          <w:lang w:val="es-ES_tradnl" w:eastAsia="es-AR"/>
        </w:rPr>
        <w:t xml:space="preserve"> </w:t>
      </w:r>
      <w:proofErr w:type="spellStart"/>
      <w:r w:rsidRPr="005B677C">
        <w:rPr>
          <w:lang w:val="es-ES_tradnl" w:eastAsia="es-AR"/>
        </w:rPr>
        <w:t>carotid</w:t>
      </w:r>
      <w:proofErr w:type="spellEnd"/>
      <w:r w:rsidRPr="005B677C">
        <w:rPr>
          <w:lang w:val="es-ES_tradnl" w:eastAsia="es-AR"/>
        </w:rPr>
        <w:t xml:space="preserve"> </w:t>
      </w:r>
      <w:proofErr w:type="spellStart"/>
      <w:r w:rsidRPr="005B677C">
        <w:rPr>
          <w:lang w:val="es-ES_tradnl" w:eastAsia="es-AR"/>
        </w:rPr>
        <w:t>ultrasound</w:t>
      </w:r>
      <w:proofErr w:type="spellEnd"/>
      <w:r w:rsidRPr="005B677C">
        <w:rPr>
          <w:lang w:val="es-ES_tradnl" w:eastAsia="es-AR"/>
        </w:rPr>
        <w:t xml:space="preserve">”. </w:t>
      </w:r>
      <w:proofErr w:type="spellStart"/>
      <w:r w:rsidRPr="005B677C">
        <w:rPr>
          <w:i/>
          <w:iCs/>
          <w:lang w:val="es-ES_tradnl" w:eastAsia="es-AR"/>
        </w:rPr>
        <w:t>Computer</w:t>
      </w:r>
      <w:proofErr w:type="spellEnd"/>
      <w:r w:rsidRPr="005B677C">
        <w:rPr>
          <w:i/>
          <w:iCs/>
          <w:lang w:val="es-ES_tradnl" w:eastAsia="es-AR"/>
        </w:rPr>
        <w:t xml:space="preserve"> </w:t>
      </w:r>
      <w:proofErr w:type="spellStart"/>
      <w:r w:rsidRPr="005B677C">
        <w:rPr>
          <w:i/>
          <w:iCs/>
          <w:lang w:val="es-ES_tradnl" w:eastAsia="es-AR"/>
        </w:rPr>
        <w:t>methods</w:t>
      </w:r>
      <w:proofErr w:type="spellEnd"/>
      <w:r w:rsidRPr="005B677C">
        <w:rPr>
          <w:i/>
          <w:iCs/>
          <w:lang w:val="es-ES_tradnl" w:eastAsia="es-AR"/>
        </w:rPr>
        <w:t xml:space="preserve"> and </w:t>
      </w:r>
      <w:proofErr w:type="spellStart"/>
      <w:r w:rsidRPr="005B677C">
        <w:rPr>
          <w:i/>
          <w:iCs/>
          <w:lang w:val="es-ES_tradnl" w:eastAsia="es-AR"/>
        </w:rPr>
        <w:t>programs</w:t>
      </w:r>
      <w:proofErr w:type="spellEnd"/>
      <w:r w:rsidRPr="005B677C">
        <w:rPr>
          <w:i/>
          <w:iCs/>
          <w:lang w:val="es-ES_tradnl" w:eastAsia="es-AR"/>
        </w:rPr>
        <w:t xml:space="preserve"> in </w:t>
      </w:r>
      <w:proofErr w:type="spellStart"/>
      <w:r w:rsidRPr="005B677C">
        <w:rPr>
          <w:i/>
          <w:iCs/>
          <w:lang w:val="es-ES_tradnl" w:eastAsia="es-AR"/>
        </w:rPr>
        <w:t>biomedicine</w:t>
      </w:r>
      <w:proofErr w:type="spellEnd"/>
      <w:r w:rsidRPr="005B677C">
        <w:rPr>
          <w:lang w:val="es-ES_tradnl" w:eastAsia="es-AR"/>
        </w:rPr>
        <w:t xml:space="preserve">, </w:t>
      </w:r>
      <w:r w:rsidRPr="005B677C">
        <w:rPr>
          <w:i/>
          <w:iCs/>
          <w:lang w:val="es-ES_tradnl" w:eastAsia="es-AR"/>
        </w:rPr>
        <w:t>100</w:t>
      </w:r>
      <w:r w:rsidRPr="005B677C">
        <w:rPr>
          <w:lang w:val="es-ES_tradnl" w:eastAsia="es-AR"/>
        </w:rPr>
        <w:t>(3), 201-221.</w:t>
      </w:r>
    </w:p>
    <w:p w14:paraId="39018BEA" w14:textId="77777777" w:rsidR="00846CED" w:rsidRPr="005B677C" w:rsidRDefault="00846CED" w:rsidP="00846CED">
      <w:pPr>
        <w:rPr>
          <w:lang w:val="es-ES_tradnl" w:eastAsia="es-AR"/>
        </w:rPr>
      </w:pPr>
      <w:r w:rsidRPr="005B677C">
        <w:rPr>
          <w:lang w:val="es-ES_tradnl" w:eastAsia="es-AR"/>
        </w:rPr>
        <w:t xml:space="preserve">[2] Santana, D. B., </w:t>
      </w:r>
      <w:proofErr w:type="spellStart"/>
      <w:r w:rsidRPr="005B677C">
        <w:rPr>
          <w:lang w:val="es-ES_tradnl" w:eastAsia="es-AR"/>
        </w:rPr>
        <w:t>Zocalo</w:t>
      </w:r>
      <w:proofErr w:type="spellEnd"/>
      <w:r w:rsidRPr="005B677C">
        <w:rPr>
          <w:lang w:val="es-ES_tradnl" w:eastAsia="es-AR"/>
        </w:rPr>
        <w:t xml:space="preserve">, Y. A., &amp; </w:t>
      </w:r>
      <w:proofErr w:type="spellStart"/>
      <w:r w:rsidRPr="005B677C">
        <w:rPr>
          <w:lang w:val="es-ES_tradnl" w:eastAsia="es-AR"/>
        </w:rPr>
        <w:t>Armentano</w:t>
      </w:r>
      <w:proofErr w:type="spellEnd"/>
      <w:r w:rsidRPr="005B677C">
        <w:rPr>
          <w:lang w:val="es-ES_tradnl" w:eastAsia="es-AR"/>
        </w:rPr>
        <w:t>, R. L. (2012). “</w:t>
      </w:r>
      <w:proofErr w:type="spellStart"/>
      <w:r w:rsidRPr="005B677C">
        <w:rPr>
          <w:lang w:val="es-ES_tradnl" w:eastAsia="es-AR"/>
        </w:rPr>
        <w:t>Integrated</w:t>
      </w:r>
      <w:proofErr w:type="spellEnd"/>
      <w:r w:rsidRPr="005B677C">
        <w:rPr>
          <w:lang w:val="es-ES_tradnl" w:eastAsia="es-AR"/>
        </w:rPr>
        <w:t xml:space="preserve"> e-</w:t>
      </w:r>
      <w:proofErr w:type="spellStart"/>
      <w:r w:rsidRPr="005B677C">
        <w:rPr>
          <w:lang w:val="es-ES_tradnl" w:eastAsia="es-AR"/>
        </w:rPr>
        <w:t>Health</w:t>
      </w:r>
      <w:proofErr w:type="spellEnd"/>
      <w:r w:rsidRPr="005B677C">
        <w:rPr>
          <w:lang w:val="es-ES_tradnl" w:eastAsia="es-AR"/>
        </w:rPr>
        <w:t xml:space="preserve"> </w:t>
      </w:r>
      <w:proofErr w:type="spellStart"/>
      <w:r w:rsidRPr="005B677C">
        <w:rPr>
          <w:lang w:val="es-ES_tradnl" w:eastAsia="es-AR"/>
        </w:rPr>
        <w:t>approach</w:t>
      </w:r>
      <w:proofErr w:type="spellEnd"/>
      <w:r w:rsidRPr="005B677C">
        <w:rPr>
          <w:lang w:val="es-ES_tradnl" w:eastAsia="es-AR"/>
        </w:rPr>
        <w:t xml:space="preserve"> </w:t>
      </w:r>
      <w:proofErr w:type="spellStart"/>
      <w:r w:rsidRPr="005B677C">
        <w:rPr>
          <w:lang w:val="es-ES_tradnl" w:eastAsia="es-AR"/>
        </w:rPr>
        <w:t>based</w:t>
      </w:r>
      <w:proofErr w:type="spellEnd"/>
      <w:r w:rsidRPr="005B677C">
        <w:rPr>
          <w:lang w:val="es-ES_tradnl" w:eastAsia="es-AR"/>
        </w:rPr>
        <w:t xml:space="preserve"> </w:t>
      </w:r>
      <w:proofErr w:type="spellStart"/>
      <w:r w:rsidRPr="005B677C">
        <w:rPr>
          <w:lang w:val="es-ES_tradnl" w:eastAsia="es-AR"/>
        </w:rPr>
        <w:t>on</w:t>
      </w:r>
      <w:proofErr w:type="spellEnd"/>
      <w:r w:rsidRPr="005B677C">
        <w:rPr>
          <w:lang w:val="es-ES_tradnl" w:eastAsia="es-AR"/>
        </w:rPr>
        <w:t xml:space="preserve"> vascular </w:t>
      </w:r>
      <w:proofErr w:type="spellStart"/>
      <w:r w:rsidRPr="005B677C">
        <w:rPr>
          <w:lang w:val="es-ES_tradnl" w:eastAsia="es-AR"/>
        </w:rPr>
        <w:t>ultrasound</w:t>
      </w:r>
      <w:proofErr w:type="spellEnd"/>
      <w:r w:rsidRPr="005B677C">
        <w:rPr>
          <w:lang w:val="es-ES_tradnl" w:eastAsia="es-AR"/>
        </w:rPr>
        <w:t xml:space="preserve"> and pulse wave </w:t>
      </w:r>
      <w:proofErr w:type="spellStart"/>
      <w:r w:rsidRPr="005B677C">
        <w:rPr>
          <w:lang w:val="es-ES_tradnl" w:eastAsia="es-AR"/>
        </w:rPr>
        <w:t>analysis</w:t>
      </w:r>
      <w:proofErr w:type="spellEnd"/>
      <w:r w:rsidRPr="005B677C">
        <w:rPr>
          <w:lang w:val="es-ES_tradnl" w:eastAsia="es-AR"/>
        </w:rPr>
        <w:t xml:space="preserve"> </w:t>
      </w:r>
      <w:proofErr w:type="spellStart"/>
      <w:r w:rsidRPr="005B677C">
        <w:rPr>
          <w:lang w:val="es-ES_tradnl" w:eastAsia="es-AR"/>
        </w:rPr>
        <w:t>for</w:t>
      </w:r>
      <w:proofErr w:type="spellEnd"/>
      <w:r w:rsidRPr="005B677C">
        <w:rPr>
          <w:lang w:val="es-ES_tradnl" w:eastAsia="es-AR"/>
        </w:rPr>
        <w:t xml:space="preserve"> </w:t>
      </w:r>
      <w:proofErr w:type="spellStart"/>
      <w:r w:rsidRPr="005B677C">
        <w:rPr>
          <w:lang w:val="es-ES_tradnl" w:eastAsia="es-AR"/>
        </w:rPr>
        <w:t>asymptomatic</w:t>
      </w:r>
      <w:proofErr w:type="spellEnd"/>
      <w:r w:rsidRPr="005B677C">
        <w:rPr>
          <w:lang w:val="es-ES_tradnl" w:eastAsia="es-AR"/>
        </w:rPr>
        <w:t xml:space="preserve"> </w:t>
      </w:r>
      <w:proofErr w:type="spellStart"/>
      <w:r w:rsidRPr="005B677C">
        <w:rPr>
          <w:lang w:val="es-ES_tradnl" w:eastAsia="es-AR"/>
        </w:rPr>
        <w:t>atherosclerosis</w:t>
      </w:r>
      <w:proofErr w:type="spellEnd"/>
      <w:r w:rsidRPr="005B677C">
        <w:rPr>
          <w:lang w:val="es-ES_tradnl" w:eastAsia="es-AR"/>
        </w:rPr>
        <w:t xml:space="preserve"> </w:t>
      </w:r>
      <w:proofErr w:type="spellStart"/>
      <w:r w:rsidRPr="005B677C">
        <w:rPr>
          <w:lang w:val="es-ES_tradnl" w:eastAsia="es-AR"/>
        </w:rPr>
        <w:t>detection</w:t>
      </w:r>
      <w:proofErr w:type="spellEnd"/>
      <w:r w:rsidRPr="005B677C">
        <w:rPr>
          <w:lang w:val="es-ES_tradnl" w:eastAsia="es-AR"/>
        </w:rPr>
        <w:t xml:space="preserve"> and cardiovascular </w:t>
      </w:r>
      <w:proofErr w:type="spellStart"/>
      <w:r w:rsidRPr="005B677C">
        <w:rPr>
          <w:lang w:val="es-ES_tradnl" w:eastAsia="es-AR"/>
        </w:rPr>
        <w:t>risk</w:t>
      </w:r>
      <w:proofErr w:type="spellEnd"/>
      <w:r w:rsidRPr="005B677C">
        <w:rPr>
          <w:lang w:val="es-ES_tradnl" w:eastAsia="es-AR"/>
        </w:rPr>
        <w:t xml:space="preserve"> </w:t>
      </w:r>
      <w:proofErr w:type="spellStart"/>
      <w:r w:rsidRPr="005B677C">
        <w:rPr>
          <w:lang w:val="es-ES_tradnl" w:eastAsia="es-AR"/>
        </w:rPr>
        <w:t>stratification</w:t>
      </w:r>
      <w:proofErr w:type="spellEnd"/>
      <w:r w:rsidRPr="005B677C">
        <w:rPr>
          <w:lang w:val="es-ES_tradnl" w:eastAsia="es-AR"/>
        </w:rPr>
        <w:t xml:space="preserve"> in </w:t>
      </w:r>
      <w:proofErr w:type="spellStart"/>
      <w:r w:rsidRPr="005B677C">
        <w:rPr>
          <w:lang w:val="es-ES_tradnl" w:eastAsia="es-AR"/>
        </w:rPr>
        <w:t>the</w:t>
      </w:r>
      <w:proofErr w:type="spellEnd"/>
      <w:r w:rsidRPr="005B677C">
        <w:rPr>
          <w:lang w:val="es-ES_tradnl" w:eastAsia="es-AR"/>
        </w:rPr>
        <w:t xml:space="preserve"> </w:t>
      </w:r>
      <w:proofErr w:type="spellStart"/>
      <w:r w:rsidRPr="005B677C">
        <w:rPr>
          <w:lang w:val="es-ES_tradnl" w:eastAsia="es-AR"/>
        </w:rPr>
        <w:t>community</w:t>
      </w:r>
      <w:proofErr w:type="spellEnd"/>
      <w:r w:rsidRPr="005B677C">
        <w:rPr>
          <w:lang w:val="es-ES_tradnl" w:eastAsia="es-AR"/>
        </w:rPr>
        <w:t xml:space="preserve">”. </w:t>
      </w:r>
      <w:r w:rsidRPr="005B677C">
        <w:rPr>
          <w:i/>
          <w:iCs/>
          <w:lang w:val="es-ES_tradnl" w:eastAsia="es-AR"/>
        </w:rPr>
        <w:t xml:space="preserve">IEEE </w:t>
      </w:r>
      <w:proofErr w:type="spellStart"/>
      <w:r w:rsidRPr="005B677C">
        <w:rPr>
          <w:i/>
          <w:iCs/>
          <w:lang w:val="es-ES_tradnl" w:eastAsia="es-AR"/>
        </w:rPr>
        <w:t>Transactions</w:t>
      </w:r>
      <w:proofErr w:type="spellEnd"/>
      <w:r w:rsidRPr="005B677C">
        <w:rPr>
          <w:i/>
          <w:iCs/>
          <w:lang w:val="es-ES_tradnl" w:eastAsia="es-AR"/>
        </w:rPr>
        <w:t xml:space="preserve"> </w:t>
      </w:r>
      <w:proofErr w:type="spellStart"/>
      <w:r w:rsidRPr="005B677C">
        <w:rPr>
          <w:i/>
          <w:iCs/>
          <w:lang w:val="es-ES_tradnl" w:eastAsia="es-AR"/>
        </w:rPr>
        <w:t>on</w:t>
      </w:r>
      <w:proofErr w:type="spellEnd"/>
      <w:r w:rsidRPr="005B677C">
        <w:rPr>
          <w:i/>
          <w:iCs/>
          <w:lang w:val="es-ES_tradnl" w:eastAsia="es-AR"/>
        </w:rPr>
        <w:t xml:space="preserve">  </w:t>
      </w:r>
      <w:proofErr w:type="spellStart"/>
      <w:r w:rsidRPr="005B677C">
        <w:rPr>
          <w:i/>
          <w:iCs/>
          <w:lang w:val="es-ES_tradnl" w:eastAsia="es-AR"/>
        </w:rPr>
        <w:t>Information</w:t>
      </w:r>
      <w:proofErr w:type="spellEnd"/>
      <w:r w:rsidRPr="005B677C">
        <w:rPr>
          <w:i/>
          <w:iCs/>
          <w:lang w:val="es-ES_tradnl" w:eastAsia="es-AR"/>
        </w:rPr>
        <w:t xml:space="preserve"> </w:t>
      </w:r>
      <w:proofErr w:type="spellStart"/>
      <w:r w:rsidRPr="005B677C">
        <w:rPr>
          <w:i/>
          <w:iCs/>
          <w:lang w:val="es-ES_tradnl" w:eastAsia="es-AR"/>
        </w:rPr>
        <w:t>Technology</w:t>
      </w:r>
      <w:proofErr w:type="spellEnd"/>
      <w:r w:rsidRPr="005B677C">
        <w:rPr>
          <w:i/>
          <w:iCs/>
          <w:lang w:val="es-ES_tradnl" w:eastAsia="es-AR"/>
        </w:rPr>
        <w:t xml:space="preserve"> in </w:t>
      </w:r>
      <w:proofErr w:type="spellStart"/>
      <w:r w:rsidRPr="005B677C">
        <w:rPr>
          <w:i/>
          <w:iCs/>
          <w:lang w:val="es-ES_tradnl" w:eastAsia="es-AR"/>
        </w:rPr>
        <w:t>Biomedicine</w:t>
      </w:r>
      <w:proofErr w:type="spellEnd"/>
      <w:r w:rsidRPr="005B677C">
        <w:rPr>
          <w:lang w:val="es-ES_tradnl" w:eastAsia="es-AR"/>
        </w:rPr>
        <w:t xml:space="preserve">, </w:t>
      </w:r>
      <w:r w:rsidRPr="005B677C">
        <w:rPr>
          <w:i/>
          <w:iCs/>
          <w:lang w:val="es-ES_tradnl" w:eastAsia="es-AR"/>
        </w:rPr>
        <w:t>16</w:t>
      </w:r>
      <w:r w:rsidRPr="005B677C">
        <w:rPr>
          <w:lang w:val="es-ES_tradnl" w:eastAsia="es-AR"/>
        </w:rPr>
        <w:t>(2), 287-294.</w:t>
      </w:r>
    </w:p>
    <w:p w14:paraId="0B615C10" w14:textId="77777777" w:rsidR="00846CED" w:rsidRPr="005B677C" w:rsidRDefault="00846CED" w:rsidP="00846CED">
      <w:pPr>
        <w:rPr>
          <w:lang w:val="es-ES_tradnl" w:eastAsia="es-AR"/>
        </w:rPr>
      </w:pPr>
      <w:r w:rsidRPr="005B677C">
        <w:rPr>
          <w:lang w:val="es-ES_tradnl" w:eastAsia="es-AR"/>
        </w:rPr>
        <w:t xml:space="preserve">[3] Sergio </w:t>
      </w:r>
      <w:proofErr w:type="spellStart"/>
      <w:r w:rsidRPr="005B677C">
        <w:rPr>
          <w:lang w:val="es-ES_tradnl" w:eastAsia="es-AR"/>
        </w:rPr>
        <w:t>Chain</w:t>
      </w:r>
      <w:proofErr w:type="spellEnd"/>
      <w:r w:rsidRPr="005B677C">
        <w:rPr>
          <w:lang w:val="es-ES_tradnl" w:eastAsia="es-AR"/>
        </w:rPr>
        <w:t xml:space="preserve">, </w:t>
      </w:r>
      <w:proofErr w:type="spellStart"/>
      <w:r w:rsidRPr="005B677C">
        <w:rPr>
          <w:lang w:val="es-ES_tradnl" w:eastAsia="es-AR"/>
        </w:rPr>
        <w:t>Hector</w:t>
      </w:r>
      <w:proofErr w:type="spellEnd"/>
      <w:r w:rsidRPr="005B677C">
        <w:rPr>
          <w:lang w:val="es-ES_tradnl" w:eastAsia="es-AR"/>
        </w:rPr>
        <w:t xml:space="preserve"> L. </w:t>
      </w:r>
      <w:proofErr w:type="spellStart"/>
      <w:r w:rsidRPr="005B677C">
        <w:rPr>
          <w:lang w:val="es-ES_tradnl" w:eastAsia="es-AR"/>
        </w:rPr>
        <w:t>Luciardi</w:t>
      </w:r>
      <w:proofErr w:type="spellEnd"/>
      <w:r w:rsidRPr="005B677C">
        <w:rPr>
          <w:lang w:val="es-ES_tradnl" w:eastAsia="es-AR"/>
        </w:rPr>
        <w:t xml:space="preserve">, Gabriela </w:t>
      </w:r>
      <w:proofErr w:type="spellStart"/>
      <w:r w:rsidRPr="005B677C">
        <w:rPr>
          <w:lang w:val="es-ES_tradnl" w:eastAsia="es-AR"/>
        </w:rPr>
        <w:t>Feldman</w:t>
      </w:r>
      <w:proofErr w:type="spellEnd"/>
      <w:r w:rsidRPr="005B677C">
        <w:rPr>
          <w:lang w:val="es-ES_tradnl" w:eastAsia="es-AR"/>
        </w:rPr>
        <w:t xml:space="preserve">, Alfredo </w:t>
      </w:r>
      <w:proofErr w:type="spellStart"/>
      <w:r w:rsidRPr="005B677C">
        <w:rPr>
          <w:lang w:val="es-ES_tradnl" w:eastAsia="es-AR"/>
        </w:rPr>
        <w:t>Valberdi</w:t>
      </w:r>
      <w:proofErr w:type="spellEnd"/>
      <w:r w:rsidRPr="005B677C">
        <w:rPr>
          <w:lang w:val="es-ES_tradnl" w:eastAsia="es-AR"/>
        </w:rPr>
        <w:t xml:space="preserve"> (2005). “El espesor íntima-media carotídeo, un marcador de ateroesclerosis subclínica y riesgo cardiovascular. Importancia de su valoración y dificultades en su interpretación”. Publicación interna de la Universidad Nacional de Tucumán. [Online] Disponible: </w:t>
      </w:r>
      <w:hyperlink r:id="rId48" w:history="1">
        <w:r w:rsidRPr="005B677C">
          <w:rPr>
            <w:rStyle w:val="Hyperlink"/>
            <w:lang w:val="es-ES_tradnl" w:eastAsia="es-AR"/>
          </w:rPr>
          <w:t>http://www.fac.org.ar/1/revista/05v34n3/revision/revis02/chain.PDF</w:t>
        </w:r>
      </w:hyperlink>
      <w:r w:rsidRPr="005B677C">
        <w:rPr>
          <w:lang w:val="es-ES_tradnl" w:eastAsia="es-AR"/>
        </w:rPr>
        <w:t>.</w:t>
      </w:r>
    </w:p>
    <w:p w14:paraId="3115934D" w14:textId="77777777" w:rsidR="00846CED" w:rsidRPr="005B677C" w:rsidRDefault="00846CED" w:rsidP="00846CED">
      <w:pPr>
        <w:rPr>
          <w:lang w:val="es-ES_tradnl" w:eastAsia="es-AR"/>
        </w:rPr>
      </w:pPr>
      <w:r w:rsidRPr="005B677C">
        <w:rPr>
          <w:lang w:val="es-ES_tradnl" w:eastAsia="es-AR"/>
        </w:rPr>
        <w:t xml:space="preserve">[4] </w:t>
      </w:r>
      <w:proofErr w:type="spellStart"/>
      <w:r w:rsidRPr="005B677C">
        <w:rPr>
          <w:lang w:val="es-ES_tradnl" w:eastAsia="es-AR"/>
        </w:rPr>
        <w:t>Loizou</w:t>
      </w:r>
      <w:proofErr w:type="spellEnd"/>
      <w:r w:rsidRPr="005B677C">
        <w:rPr>
          <w:lang w:val="es-ES_tradnl" w:eastAsia="es-AR"/>
        </w:rPr>
        <w:t xml:space="preserve">, C. P., </w:t>
      </w:r>
      <w:proofErr w:type="spellStart"/>
      <w:r w:rsidRPr="005B677C">
        <w:rPr>
          <w:lang w:val="es-ES_tradnl" w:eastAsia="es-AR"/>
        </w:rPr>
        <w:t>Pattichis</w:t>
      </w:r>
      <w:proofErr w:type="spellEnd"/>
      <w:r w:rsidRPr="005B677C">
        <w:rPr>
          <w:lang w:val="es-ES_tradnl" w:eastAsia="es-AR"/>
        </w:rPr>
        <w:t xml:space="preserve">, C. S., </w:t>
      </w:r>
      <w:proofErr w:type="spellStart"/>
      <w:r w:rsidRPr="005B677C">
        <w:rPr>
          <w:lang w:val="es-ES_tradnl" w:eastAsia="es-AR"/>
        </w:rPr>
        <w:t>Christodoulou</w:t>
      </w:r>
      <w:proofErr w:type="spellEnd"/>
      <w:r w:rsidRPr="005B677C">
        <w:rPr>
          <w:lang w:val="es-ES_tradnl" w:eastAsia="es-AR"/>
        </w:rPr>
        <w:t xml:space="preserve">, C. I., </w:t>
      </w:r>
      <w:proofErr w:type="spellStart"/>
      <w:r w:rsidRPr="005B677C">
        <w:rPr>
          <w:lang w:val="es-ES_tradnl" w:eastAsia="es-AR"/>
        </w:rPr>
        <w:t>Istepanian</w:t>
      </w:r>
      <w:proofErr w:type="spellEnd"/>
      <w:r w:rsidRPr="005B677C">
        <w:rPr>
          <w:lang w:val="es-ES_tradnl" w:eastAsia="es-AR"/>
        </w:rPr>
        <w:t xml:space="preserve">, R. S., </w:t>
      </w:r>
      <w:proofErr w:type="spellStart"/>
      <w:r w:rsidRPr="005B677C">
        <w:rPr>
          <w:lang w:val="es-ES_tradnl" w:eastAsia="es-AR"/>
        </w:rPr>
        <w:t>Pantziaris</w:t>
      </w:r>
      <w:proofErr w:type="spellEnd"/>
      <w:r w:rsidRPr="005B677C">
        <w:rPr>
          <w:lang w:val="es-ES_tradnl" w:eastAsia="es-AR"/>
        </w:rPr>
        <w:t xml:space="preserve">, M., &amp; </w:t>
      </w:r>
      <w:proofErr w:type="spellStart"/>
      <w:r w:rsidRPr="005B677C">
        <w:rPr>
          <w:lang w:val="es-ES_tradnl" w:eastAsia="es-AR"/>
        </w:rPr>
        <w:t>Nicolaides</w:t>
      </w:r>
      <w:proofErr w:type="spellEnd"/>
      <w:r w:rsidRPr="005B677C">
        <w:rPr>
          <w:lang w:val="es-ES_tradnl" w:eastAsia="es-AR"/>
        </w:rPr>
        <w:t>, A. (2005). “</w:t>
      </w:r>
      <w:proofErr w:type="spellStart"/>
      <w:r w:rsidRPr="005B677C">
        <w:rPr>
          <w:lang w:val="es-ES_tradnl" w:eastAsia="es-AR"/>
        </w:rPr>
        <w:t>Comparative</w:t>
      </w:r>
      <w:proofErr w:type="spellEnd"/>
      <w:r w:rsidRPr="005B677C">
        <w:rPr>
          <w:lang w:val="es-ES_tradnl" w:eastAsia="es-AR"/>
        </w:rPr>
        <w:t xml:space="preserve"> </w:t>
      </w:r>
      <w:proofErr w:type="spellStart"/>
      <w:r w:rsidRPr="005B677C">
        <w:rPr>
          <w:lang w:val="es-ES_tradnl" w:eastAsia="es-AR"/>
        </w:rPr>
        <w:t>evaluation</w:t>
      </w:r>
      <w:proofErr w:type="spellEnd"/>
      <w:r w:rsidRPr="005B677C">
        <w:rPr>
          <w:lang w:val="es-ES_tradnl" w:eastAsia="es-AR"/>
        </w:rPr>
        <w:t xml:space="preserve"> of </w:t>
      </w:r>
      <w:proofErr w:type="spellStart"/>
      <w:r w:rsidRPr="005B677C">
        <w:rPr>
          <w:lang w:val="es-ES_tradnl" w:eastAsia="es-AR"/>
        </w:rPr>
        <w:t>despeckle</w:t>
      </w:r>
      <w:proofErr w:type="spellEnd"/>
      <w:r w:rsidRPr="005B677C">
        <w:rPr>
          <w:lang w:val="es-ES_tradnl" w:eastAsia="es-AR"/>
        </w:rPr>
        <w:t xml:space="preserve"> </w:t>
      </w:r>
      <w:proofErr w:type="spellStart"/>
      <w:r w:rsidRPr="005B677C">
        <w:rPr>
          <w:lang w:val="es-ES_tradnl" w:eastAsia="es-AR"/>
        </w:rPr>
        <w:t>filtering</w:t>
      </w:r>
      <w:proofErr w:type="spellEnd"/>
      <w:r w:rsidRPr="005B677C">
        <w:rPr>
          <w:lang w:val="es-ES_tradnl" w:eastAsia="es-AR"/>
        </w:rPr>
        <w:t xml:space="preserve"> in </w:t>
      </w:r>
      <w:proofErr w:type="spellStart"/>
      <w:r w:rsidRPr="005B677C">
        <w:rPr>
          <w:lang w:val="es-ES_tradnl" w:eastAsia="es-AR"/>
        </w:rPr>
        <w:t>ultrasound</w:t>
      </w:r>
      <w:proofErr w:type="spellEnd"/>
      <w:r w:rsidRPr="005B677C">
        <w:rPr>
          <w:lang w:val="es-ES_tradnl" w:eastAsia="es-AR"/>
        </w:rPr>
        <w:t xml:space="preserve"> </w:t>
      </w:r>
      <w:proofErr w:type="spellStart"/>
      <w:r w:rsidRPr="005B677C">
        <w:rPr>
          <w:lang w:val="es-ES_tradnl" w:eastAsia="es-AR"/>
        </w:rPr>
        <w:t>imaging</w:t>
      </w:r>
      <w:proofErr w:type="spellEnd"/>
      <w:r w:rsidRPr="005B677C">
        <w:rPr>
          <w:lang w:val="es-ES_tradnl" w:eastAsia="es-AR"/>
        </w:rPr>
        <w:t xml:space="preserve"> of </w:t>
      </w:r>
      <w:proofErr w:type="spellStart"/>
      <w:r w:rsidRPr="005B677C">
        <w:rPr>
          <w:lang w:val="es-ES_tradnl" w:eastAsia="es-AR"/>
        </w:rPr>
        <w:t>the</w:t>
      </w:r>
      <w:proofErr w:type="spellEnd"/>
      <w:r w:rsidRPr="005B677C">
        <w:rPr>
          <w:lang w:val="es-ES_tradnl" w:eastAsia="es-AR"/>
        </w:rPr>
        <w:t xml:space="preserve"> </w:t>
      </w:r>
      <w:proofErr w:type="spellStart"/>
      <w:r w:rsidRPr="005B677C">
        <w:rPr>
          <w:lang w:val="es-ES_tradnl" w:eastAsia="es-AR"/>
        </w:rPr>
        <w:t>carotid</w:t>
      </w:r>
      <w:proofErr w:type="spellEnd"/>
      <w:r w:rsidRPr="005B677C">
        <w:rPr>
          <w:lang w:val="es-ES_tradnl" w:eastAsia="es-AR"/>
        </w:rPr>
        <w:t xml:space="preserve"> </w:t>
      </w:r>
      <w:proofErr w:type="spellStart"/>
      <w:r w:rsidRPr="005B677C">
        <w:rPr>
          <w:lang w:val="es-ES_tradnl" w:eastAsia="es-AR"/>
        </w:rPr>
        <w:t>artery</w:t>
      </w:r>
      <w:proofErr w:type="spellEnd"/>
      <w:r w:rsidRPr="005B677C">
        <w:rPr>
          <w:lang w:val="es-ES_tradnl" w:eastAsia="es-AR"/>
        </w:rPr>
        <w:t xml:space="preserve">”. </w:t>
      </w:r>
      <w:r w:rsidRPr="005B677C">
        <w:rPr>
          <w:i/>
          <w:iCs/>
          <w:lang w:val="es-ES_tradnl" w:eastAsia="es-AR"/>
        </w:rPr>
        <w:t xml:space="preserve">IEEE </w:t>
      </w:r>
      <w:proofErr w:type="spellStart"/>
      <w:r w:rsidRPr="005B677C">
        <w:rPr>
          <w:i/>
          <w:iCs/>
          <w:lang w:val="es-ES_tradnl" w:eastAsia="es-AR"/>
        </w:rPr>
        <w:t>Transactions</w:t>
      </w:r>
      <w:proofErr w:type="spellEnd"/>
      <w:r w:rsidRPr="005B677C">
        <w:rPr>
          <w:i/>
          <w:iCs/>
          <w:lang w:val="es-ES_tradnl" w:eastAsia="es-AR"/>
        </w:rPr>
        <w:t xml:space="preserve"> </w:t>
      </w:r>
      <w:proofErr w:type="spellStart"/>
      <w:r w:rsidRPr="005B677C">
        <w:rPr>
          <w:i/>
          <w:iCs/>
          <w:lang w:val="es-ES_tradnl" w:eastAsia="es-AR"/>
        </w:rPr>
        <w:t>on</w:t>
      </w:r>
      <w:proofErr w:type="spellEnd"/>
      <w:r w:rsidRPr="005B677C">
        <w:rPr>
          <w:i/>
          <w:iCs/>
          <w:lang w:val="es-ES_tradnl" w:eastAsia="es-AR"/>
        </w:rPr>
        <w:t xml:space="preserve"> </w:t>
      </w:r>
      <w:proofErr w:type="spellStart"/>
      <w:r w:rsidRPr="005B677C">
        <w:rPr>
          <w:i/>
          <w:iCs/>
          <w:lang w:val="es-ES_tradnl" w:eastAsia="es-AR"/>
        </w:rPr>
        <w:t>Ultrasonics</w:t>
      </w:r>
      <w:proofErr w:type="spellEnd"/>
      <w:r w:rsidRPr="005B677C">
        <w:rPr>
          <w:i/>
          <w:iCs/>
          <w:lang w:val="es-ES_tradnl" w:eastAsia="es-AR"/>
        </w:rPr>
        <w:t xml:space="preserve">, </w:t>
      </w:r>
      <w:proofErr w:type="spellStart"/>
      <w:r w:rsidRPr="005B677C">
        <w:rPr>
          <w:i/>
          <w:iCs/>
          <w:lang w:val="es-ES_tradnl" w:eastAsia="es-AR"/>
        </w:rPr>
        <w:t>Ferroelectrics</w:t>
      </w:r>
      <w:proofErr w:type="spellEnd"/>
      <w:r w:rsidRPr="005B677C">
        <w:rPr>
          <w:i/>
          <w:iCs/>
          <w:lang w:val="es-ES_tradnl" w:eastAsia="es-AR"/>
        </w:rPr>
        <w:t xml:space="preserve"> and </w:t>
      </w:r>
      <w:proofErr w:type="spellStart"/>
      <w:r w:rsidRPr="005B677C">
        <w:rPr>
          <w:i/>
          <w:iCs/>
          <w:lang w:val="es-ES_tradnl" w:eastAsia="es-AR"/>
        </w:rPr>
        <w:t>Frequency</w:t>
      </w:r>
      <w:proofErr w:type="spellEnd"/>
      <w:r w:rsidRPr="005B677C">
        <w:rPr>
          <w:i/>
          <w:iCs/>
          <w:lang w:val="es-ES_tradnl" w:eastAsia="es-AR"/>
        </w:rPr>
        <w:t xml:space="preserve"> Control, 52</w:t>
      </w:r>
      <w:r w:rsidRPr="005B677C">
        <w:rPr>
          <w:lang w:val="es-ES_tradnl" w:eastAsia="es-AR"/>
        </w:rPr>
        <w:t>(10), 1653-1669.</w:t>
      </w:r>
    </w:p>
    <w:p w14:paraId="23C0C15F" w14:textId="77777777" w:rsidR="00846CED" w:rsidRPr="005B677C" w:rsidRDefault="00846CED" w:rsidP="00846CED">
      <w:pPr>
        <w:rPr>
          <w:lang w:val="es-ES_tradnl" w:eastAsia="es-AR"/>
        </w:rPr>
      </w:pPr>
      <w:r w:rsidRPr="005B677C">
        <w:rPr>
          <w:lang w:val="es-ES_tradnl" w:eastAsia="es-AR"/>
        </w:rPr>
        <w:t xml:space="preserve">[5] </w:t>
      </w:r>
      <w:proofErr w:type="spellStart"/>
      <w:r w:rsidRPr="005B677C">
        <w:rPr>
          <w:lang w:val="es-ES_tradnl" w:eastAsia="es-AR"/>
        </w:rPr>
        <w:t>McInerney</w:t>
      </w:r>
      <w:proofErr w:type="spellEnd"/>
      <w:r w:rsidRPr="005B677C">
        <w:rPr>
          <w:lang w:val="es-ES_tradnl" w:eastAsia="es-AR"/>
        </w:rPr>
        <w:t xml:space="preserve">, T., &amp; </w:t>
      </w:r>
      <w:proofErr w:type="spellStart"/>
      <w:r w:rsidRPr="005B677C">
        <w:rPr>
          <w:lang w:val="es-ES_tradnl" w:eastAsia="es-AR"/>
        </w:rPr>
        <w:t>Terzopoulos</w:t>
      </w:r>
      <w:proofErr w:type="spellEnd"/>
      <w:r w:rsidRPr="005B677C">
        <w:rPr>
          <w:lang w:val="es-ES_tradnl" w:eastAsia="es-AR"/>
        </w:rPr>
        <w:t>, D. (1999). T-</w:t>
      </w:r>
      <w:proofErr w:type="spellStart"/>
      <w:r w:rsidRPr="005B677C">
        <w:rPr>
          <w:lang w:val="es-ES_tradnl" w:eastAsia="es-AR"/>
        </w:rPr>
        <w:t>snakes</w:t>
      </w:r>
      <w:proofErr w:type="spellEnd"/>
      <w:r w:rsidRPr="005B677C">
        <w:rPr>
          <w:lang w:val="es-ES_tradnl" w:eastAsia="es-AR"/>
        </w:rPr>
        <w:t xml:space="preserve">: </w:t>
      </w:r>
      <w:proofErr w:type="spellStart"/>
      <w:r w:rsidRPr="005B677C">
        <w:rPr>
          <w:lang w:val="es-ES_tradnl" w:eastAsia="es-AR"/>
        </w:rPr>
        <w:t>Topology</w:t>
      </w:r>
      <w:proofErr w:type="spellEnd"/>
      <w:r w:rsidRPr="005B677C">
        <w:rPr>
          <w:lang w:val="es-ES_tradnl" w:eastAsia="es-AR"/>
        </w:rPr>
        <w:t xml:space="preserve"> </w:t>
      </w:r>
      <w:proofErr w:type="spellStart"/>
      <w:r w:rsidRPr="005B677C">
        <w:rPr>
          <w:lang w:val="es-ES_tradnl" w:eastAsia="es-AR"/>
        </w:rPr>
        <w:t>adaptive</w:t>
      </w:r>
      <w:proofErr w:type="spellEnd"/>
      <w:r w:rsidRPr="005B677C">
        <w:rPr>
          <w:lang w:val="es-ES_tradnl" w:eastAsia="es-AR"/>
        </w:rPr>
        <w:t xml:space="preserve"> </w:t>
      </w:r>
      <w:proofErr w:type="spellStart"/>
      <w:r w:rsidRPr="005B677C">
        <w:rPr>
          <w:lang w:val="es-ES_tradnl" w:eastAsia="es-AR"/>
        </w:rPr>
        <w:t>snakes</w:t>
      </w:r>
      <w:proofErr w:type="spellEnd"/>
      <w:r w:rsidRPr="005B677C">
        <w:rPr>
          <w:lang w:val="es-ES_tradnl" w:eastAsia="es-AR"/>
        </w:rPr>
        <w:t xml:space="preserve">. </w:t>
      </w:r>
      <w:r w:rsidRPr="005B677C">
        <w:rPr>
          <w:i/>
          <w:iCs/>
          <w:lang w:val="es-ES_tradnl" w:eastAsia="es-AR"/>
        </w:rPr>
        <w:t xml:space="preserve">Medical </w:t>
      </w:r>
      <w:proofErr w:type="spellStart"/>
      <w:r w:rsidRPr="005B677C">
        <w:rPr>
          <w:i/>
          <w:iCs/>
          <w:lang w:val="es-ES_tradnl" w:eastAsia="es-AR"/>
        </w:rPr>
        <w:t>image</w:t>
      </w:r>
      <w:proofErr w:type="spellEnd"/>
      <w:r w:rsidRPr="005B677C">
        <w:rPr>
          <w:i/>
          <w:iCs/>
          <w:lang w:val="es-ES_tradnl" w:eastAsia="es-AR"/>
        </w:rPr>
        <w:t xml:space="preserve"> </w:t>
      </w:r>
      <w:proofErr w:type="spellStart"/>
      <w:r w:rsidRPr="005B677C">
        <w:rPr>
          <w:i/>
          <w:iCs/>
          <w:lang w:val="es-ES_tradnl" w:eastAsia="es-AR"/>
        </w:rPr>
        <w:t>analysis</w:t>
      </w:r>
      <w:proofErr w:type="spellEnd"/>
      <w:r w:rsidRPr="005B677C">
        <w:rPr>
          <w:lang w:val="es-ES_tradnl" w:eastAsia="es-AR"/>
        </w:rPr>
        <w:t xml:space="preserve">, </w:t>
      </w:r>
      <w:r w:rsidRPr="005B677C">
        <w:rPr>
          <w:i/>
          <w:iCs/>
          <w:lang w:val="es-ES_tradnl" w:eastAsia="es-AR"/>
        </w:rPr>
        <w:t>4</w:t>
      </w:r>
      <w:r w:rsidRPr="005B677C">
        <w:rPr>
          <w:lang w:val="es-ES_tradnl" w:eastAsia="es-AR"/>
        </w:rPr>
        <w:t>(2), 73-91.</w:t>
      </w:r>
    </w:p>
    <w:p w14:paraId="34C72F88" w14:textId="77777777" w:rsidR="00846CED" w:rsidRPr="005B677C" w:rsidRDefault="00846CED" w:rsidP="00846CED">
      <w:pPr>
        <w:rPr>
          <w:lang w:val="es-ES_tradnl" w:eastAsia="es-AR"/>
        </w:rPr>
      </w:pPr>
      <w:r w:rsidRPr="005B677C">
        <w:rPr>
          <w:lang w:val="es-ES_tradnl" w:eastAsia="es-AR"/>
        </w:rPr>
        <w:t xml:space="preserve">[6] Yang, X., He, W., Li, K., </w:t>
      </w:r>
      <w:proofErr w:type="spellStart"/>
      <w:r w:rsidRPr="005B677C">
        <w:rPr>
          <w:lang w:val="es-ES_tradnl" w:eastAsia="es-AR"/>
        </w:rPr>
        <w:t>Jin</w:t>
      </w:r>
      <w:proofErr w:type="spellEnd"/>
      <w:r w:rsidRPr="005B677C">
        <w:rPr>
          <w:lang w:val="es-ES_tradnl" w:eastAsia="es-AR"/>
        </w:rPr>
        <w:t xml:space="preserve">, J., Zhang, X., </w:t>
      </w:r>
      <w:proofErr w:type="spellStart"/>
      <w:r w:rsidRPr="005B677C">
        <w:rPr>
          <w:lang w:val="es-ES_tradnl" w:eastAsia="es-AR"/>
        </w:rPr>
        <w:t>Yuchi</w:t>
      </w:r>
      <w:proofErr w:type="spellEnd"/>
      <w:r w:rsidRPr="005B677C">
        <w:rPr>
          <w:lang w:val="es-ES_tradnl" w:eastAsia="es-AR"/>
        </w:rPr>
        <w:t xml:space="preserve">, M., &amp; </w:t>
      </w:r>
      <w:proofErr w:type="spellStart"/>
      <w:r w:rsidRPr="005B677C">
        <w:rPr>
          <w:lang w:val="es-ES_tradnl" w:eastAsia="es-AR"/>
        </w:rPr>
        <w:t>Ding</w:t>
      </w:r>
      <w:proofErr w:type="spellEnd"/>
      <w:r w:rsidRPr="005B677C">
        <w:rPr>
          <w:lang w:val="es-ES_tradnl" w:eastAsia="es-AR"/>
        </w:rPr>
        <w:t xml:space="preserve">, M. (2012). “A </w:t>
      </w:r>
      <w:proofErr w:type="spellStart"/>
      <w:r w:rsidRPr="005B677C">
        <w:rPr>
          <w:lang w:val="es-ES_tradnl" w:eastAsia="es-AR"/>
        </w:rPr>
        <w:t>Review</w:t>
      </w:r>
      <w:proofErr w:type="spellEnd"/>
      <w:r w:rsidRPr="005B677C">
        <w:rPr>
          <w:lang w:val="es-ES_tradnl" w:eastAsia="es-AR"/>
        </w:rPr>
        <w:t xml:space="preserve"> </w:t>
      </w:r>
      <w:proofErr w:type="spellStart"/>
      <w:r w:rsidRPr="005B677C">
        <w:rPr>
          <w:lang w:val="es-ES_tradnl" w:eastAsia="es-AR"/>
        </w:rPr>
        <w:t>On</w:t>
      </w:r>
      <w:proofErr w:type="spellEnd"/>
      <w:r w:rsidRPr="005B677C">
        <w:rPr>
          <w:lang w:val="es-ES_tradnl" w:eastAsia="es-AR"/>
        </w:rPr>
        <w:t xml:space="preserve"> </w:t>
      </w:r>
      <w:proofErr w:type="spellStart"/>
      <w:r w:rsidRPr="005B677C">
        <w:rPr>
          <w:lang w:val="es-ES_tradnl" w:eastAsia="es-AR"/>
        </w:rPr>
        <w:t>Artery</w:t>
      </w:r>
      <w:proofErr w:type="spellEnd"/>
      <w:r w:rsidRPr="005B677C">
        <w:rPr>
          <w:lang w:val="es-ES_tradnl" w:eastAsia="es-AR"/>
        </w:rPr>
        <w:t xml:space="preserve"> Wall </w:t>
      </w:r>
      <w:proofErr w:type="spellStart"/>
      <w:r w:rsidRPr="005B677C">
        <w:rPr>
          <w:lang w:val="es-ES_tradnl" w:eastAsia="es-AR"/>
        </w:rPr>
        <w:t>Segmentation</w:t>
      </w:r>
      <w:proofErr w:type="spellEnd"/>
      <w:r w:rsidRPr="005B677C">
        <w:rPr>
          <w:lang w:val="es-ES_tradnl" w:eastAsia="es-AR"/>
        </w:rPr>
        <w:t xml:space="preserve"> </w:t>
      </w:r>
      <w:proofErr w:type="spellStart"/>
      <w:r w:rsidRPr="005B677C">
        <w:rPr>
          <w:lang w:val="es-ES_tradnl" w:eastAsia="es-AR"/>
        </w:rPr>
        <w:t>Techniques</w:t>
      </w:r>
      <w:proofErr w:type="spellEnd"/>
      <w:r w:rsidRPr="005B677C">
        <w:rPr>
          <w:lang w:val="es-ES_tradnl" w:eastAsia="es-AR"/>
        </w:rPr>
        <w:t xml:space="preserve"> And Intima-Media </w:t>
      </w:r>
      <w:proofErr w:type="spellStart"/>
      <w:r w:rsidRPr="005B677C">
        <w:rPr>
          <w:lang w:val="es-ES_tradnl" w:eastAsia="es-AR"/>
        </w:rPr>
        <w:t>Thickness</w:t>
      </w:r>
      <w:proofErr w:type="spellEnd"/>
      <w:r w:rsidRPr="005B677C">
        <w:rPr>
          <w:lang w:val="es-ES_tradnl" w:eastAsia="es-AR"/>
        </w:rPr>
        <w:t xml:space="preserve"> </w:t>
      </w:r>
      <w:proofErr w:type="spellStart"/>
      <w:r w:rsidRPr="005B677C">
        <w:rPr>
          <w:lang w:val="es-ES_tradnl" w:eastAsia="es-AR"/>
        </w:rPr>
        <w:t>Measurement</w:t>
      </w:r>
      <w:proofErr w:type="spellEnd"/>
      <w:r w:rsidRPr="005B677C">
        <w:rPr>
          <w:lang w:val="es-ES_tradnl" w:eastAsia="es-AR"/>
        </w:rPr>
        <w:t xml:space="preserve"> </w:t>
      </w:r>
      <w:proofErr w:type="spellStart"/>
      <w:r w:rsidRPr="005B677C">
        <w:rPr>
          <w:lang w:val="es-ES_tradnl" w:eastAsia="es-AR"/>
        </w:rPr>
        <w:t>For</w:t>
      </w:r>
      <w:proofErr w:type="spellEnd"/>
      <w:r w:rsidRPr="005B677C">
        <w:rPr>
          <w:lang w:val="es-ES_tradnl" w:eastAsia="es-AR"/>
        </w:rPr>
        <w:t xml:space="preserve"> </w:t>
      </w:r>
      <w:proofErr w:type="spellStart"/>
      <w:r w:rsidRPr="005B677C">
        <w:rPr>
          <w:lang w:val="es-ES_tradnl" w:eastAsia="es-AR"/>
        </w:rPr>
        <w:t>Carotid</w:t>
      </w:r>
      <w:proofErr w:type="spellEnd"/>
      <w:r w:rsidRPr="005B677C">
        <w:rPr>
          <w:lang w:val="es-ES_tradnl" w:eastAsia="es-AR"/>
        </w:rPr>
        <w:t xml:space="preserve"> </w:t>
      </w:r>
      <w:proofErr w:type="spellStart"/>
      <w:r w:rsidRPr="005B677C">
        <w:rPr>
          <w:lang w:val="es-ES_tradnl" w:eastAsia="es-AR"/>
        </w:rPr>
        <w:t>Ultrasound</w:t>
      </w:r>
      <w:proofErr w:type="spellEnd"/>
      <w:r w:rsidRPr="005B677C">
        <w:rPr>
          <w:lang w:val="es-ES_tradnl" w:eastAsia="es-AR"/>
        </w:rPr>
        <w:t xml:space="preserve"> </w:t>
      </w:r>
      <w:proofErr w:type="spellStart"/>
      <w:r w:rsidRPr="005B677C">
        <w:rPr>
          <w:lang w:val="es-ES_tradnl" w:eastAsia="es-AR"/>
        </w:rPr>
        <w:t>Images</w:t>
      </w:r>
      <w:proofErr w:type="spellEnd"/>
      <w:r w:rsidRPr="005B677C">
        <w:rPr>
          <w:lang w:val="es-ES_tradnl" w:eastAsia="es-AR"/>
        </w:rPr>
        <w:t xml:space="preserve">”. </w:t>
      </w:r>
      <w:proofErr w:type="spellStart"/>
      <w:r w:rsidRPr="005B677C">
        <w:rPr>
          <w:i/>
          <w:iCs/>
          <w:lang w:val="es-ES_tradnl" w:eastAsia="es-AR"/>
        </w:rPr>
        <w:t>Journal</w:t>
      </w:r>
      <w:proofErr w:type="spellEnd"/>
      <w:r w:rsidRPr="005B677C">
        <w:rPr>
          <w:i/>
          <w:iCs/>
          <w:lang w:val="es-ES_tradnl" w:eastAsia="es-AR"/>
        </w:rPr>
        <w:t xml:space="preserve"> of </w:t>
      </w:r>
      <w:proofErr w:type="spellStart"/>
      <w:r w:rsidRPr="005B677C">
        <w:rPr>
          <w:i/>
          <w:iCs/>
          <w:lang w:val="es-ES_tradnl" w:eastAsia="es-AR"/>
        </w:rPr>
        <w:t>Innovative</w:t>
      </w:r>
      <w:proofErr w:type="spellEnd"/>
      <w:r w:rsidRPr="005B677C">
        <w:rPr>
          <w:i/>
          <w:iCs/>
          <w:lang w:val="es-ES_tradnl" w:eastAsia="es-AR"/>
        </w:rPr>
        <w:t xml:space="preserve"> </w:t>
      </w:r>
      <w:proofErr w:type="spellStart"/>
      <w:r w:rsidRPr="005B677C">
        <w:rPr>
          <w:i/>
          <w:iCs/>
          <w:lang w:val="es-ES_tradnl" w:eastAsia="es-AR"/>
        </w:rPr>
        <w:t>Optical</w:t>
      </w:r>
      <w:proofErr w:type="spellEnd"/>
      <w:r w:rsidRPr="005B677C">
        <w:rPr>
          <w:i/>
          <w:iCs/>
          <w:lang w:val="es-ES_tradnl" w:eastAsia="es-AR"/>
        </w:rPr>
        <w:t xml:space="preserve"> </w:t>
      </w:r>
      <w:proofErr w:type="spellStart"/>
      <w:r w:rsidRPr="005B677C">
        <w:rPr>
          <w:i/>
          <w:iCs/>
          <w:lang w:val="es-ES_tradnl" w:eastAsia="es-AR"/>
        </w:rPr>
        <w:t>Health</w:t>
      </w:r>
      <w:proofErr w:type="spellEnd"/>
      <w:r w:rsidRPr="005B677C">
        <w:rPr>
          <w:i/>
          <w:iCs/>
          <w:lang w:val="es-ES_tradnl" w:eastAsia="es-AR"/>
        </w:rPr>
        <w:t xml:space="preserve"> </w:t>
      </w:r>
      <w:proofErr w:type="spellStart"/>
      <w:r w:rsidRPr="005B677C">
        <w:rPr>
          <w:i/>
          <w:iCs/>
          <w:lang w:val="es-ES_tradnl" w:eastAsia="es-AR"/>
        </w:rPr>
        <w:t>Sciences</w:t>
      </w:r>
      <w:proofErr w:type="spellEnd"/>
      <w:r w:rsidRPr="005B677C">
        <w:rPr>
          <w:lang w:val="es-ES_tradnl" w:eastAsia="es-AR"/>
        </w:rPr>
        <w:t xml:space="preserve">, </w:t>
      </w:r>
      <w:r w:rsidRPr="005B677C">
        <w:rPr>
          <w:i/>
          <w:iCs/>
          <w:lang w:val="es-ES_tradnl" w:eastAsia="es-AR"/>
        </w:rPr>
        <w:t>5</w:t>
      </w:r>
      <w:r w:rsidRPr="005B677C">
        <w:rPr>
          <w:lang w:val="es-ES_tradnl" w:eastAsia="es-AR"/>
        </w:rPr>
        <w:t>(01).</w:t>
      </w:r>
    </w:p>
    <w:p w14:paraId="58773BF6" w14:textId="77777777" w:rsidR="00846CED" w:rsidRPr="005B677C" w:rsidRDefault="00846CED" w:rsidP="00846CED">
      <w:pPr>
        <w:rPr>
          <w:lang w:val="es-ES_tradnl" w:eastAsia="es-AR"/>
        </w:rPr>
      </w:pPr>
      <w:r w:rsidRPr="005B677C">
        <w:rPr>
          <w:lang w:val="es-ES_tradnl" w:eastAsia="es-AR"/>
        </w:rPr>
        <w:t xml:space="preserve">[7] </w:t>
      </w:r>
      <w:proofErr w:type="spellStart"/>
      <w:r w:rsidRPr="005B677C">
        <w:rPr>
          <w:lang w:val="es-ES_tradnl" w:eastAsia="es-AR"/>
        </w:rPr>
        <w:t>Pignoli</w:t>
      </w:r>
      <w:proofErr w:type="spellEnd"/>
      <w:r w:rsidRPr="005B677C">
        <w:rPr>
          <w:lang w:val="es-ES_tradnl" w:eastAsia="es-AR"/>
        </w:rPr>
        <w:t xml:space="preserve">, P., </w:t>
      </w:r>
      <w:proofErr w:type="spellStart"/>
      <w:r w:rsidRPr="005B677C">
        <w:rPr>
          <w:lang w:val="es-ES_tradnl" w:eastAsia="es-AR"/>
        </w:rPr>
        <w:t>Tremoli</w:t>
      </w:r>
      <w:proofErr w:type="spellEnd"/>
      <w:r w:rsidRPr="005B677C">
        <w:rPr>
          <w:lang w:val="es-ES_tradnl" w:eastAsia="es-AR"/>
        </w:rPr>
        <w:t xml:space="preserve">, E. L. E. N. A., Poli, A., </w:t>
      </w:r>
      <w:proofErr w:type="spellStart"/>
      <w:r w:rsidRPr="005B677C">
        <w:rPr>
          <w:lang w:val="es-ES_tradnl" w:eastAsia="es-AR"/>
        </w:rPr>
        <w:t>Oreste</w:t>
      </w:r>
      <w:proofErr w:type="spellEnd"/>
      <w:r w:rsidRPr="005B677C">
        <w:rPr>
          <w:lang w:val="es-ES_tradnl" w:eastAsia="es-AR"/>
        </w:rPr>
        <w:t xml:space="preserve">, P. I. E. R. L. U. I. G. I., &amp; </w:t>
      </w:r>
      <w:proofErr w:type="spellStart"/>
      <w:r w:rsidRPr="005B677C">
        <w:rPr>
          <w:lang w:val="es-ES_tradnl" w:eastAsia="es-AR"/>
        </w:rPr>
        <w:t>Paoletti</w:t>
      </w:r>
      <w:proofErr w:type="spellEnd"/>
      <w:r w:rsidRPr="005B677C">
        <w:rPr>
          <w:lang w:val="es-ES_tradnl" w:eastAsia="es-AR"/>
        </w:rPr>
        <w:t xml:space="preserve">, R. (1986). </w:t>
      </w:r>
      <w:proofErr w:type="spellStart"/>
      <w:r w:rsidRPr="005B677C">
        <w:rPr>
          <w:lang w:val="es-ES_tradnl" w:eastAsia="es-AR"/>
        </w:rPr>
        <w:t>Intimal</w:t>
      </w:r>
      <w:proofErr w:type="spellEnd"/>
      <w:r w:rsidRPr="005B677C">
        <w:rPr>
          <w:lang w:val="es-ES_tradnl" w:eastAsia="es-AR"/>
        </w:rPr>
        <w:t xml:space="preserve"> plus medial </w:t>
      </w:r>
      <w:proofErr w:type="spellStart"/>
      <w:r w:rsidRPr="005B677C">
        <w:rPr>
          <w:lang w:val="es-ES_tradnl" w:eastAsia="es-AR"/>
        </w:rPr>
        <w:t>thickness</w:t>
      </w:r>
      <w:proofErr w:type="spellEnd"/>
      <w:r w:rsidRPr="005B677C">
        <w:rPr>
          <w:lang w:val="es-ES_tradnl" w:eastAsia="es-AR"/>
        </w:rPr>
        <w:t xml:space="preserve"> of </w:t>
      </w:r>
      <w:proofErr w:type="spellStart"/>
      <w:r w:rsidRPr="005B677C">
        <w:rPr>
          <w:lang w:val="es-ES_tradnl" w:eastAsia="es-AR"/>
        </w:rPr>
        <w:t>the</w:t>
      </w:r>
      <w:proofErr w:type="spellEnd"/>
      <w:r w:rsidRPr="005B677C">
        <w:rPr>
          <w:lang w:val="es-ES_tradnl" w:eastAsia="es-AR"/>
        </w:rPr>
        <w:t xml:space="preserve"> arterial </w:t>
      </w:r>
      <w:proofErr w:type="spellStart"/>
      <w:r w:rsidRPr="005B677C">
        <w:rPr>
          <w:lang w:val="es-ES_tradnl" w:eastAsia="es-AR"/>
        </w:rPr>
        <w:t>wall</w:t>
      </w:r>
      <w:proofErr w:type="spellEnd"/>
      <w:r w:rsidRPr="005B677C">
        <w:rPr>
          <w:lang w:val="es-ES_tradnl" w:eastAsia="es-AR"/>
        </w:rPr>
        <w:t xml:space="preserve">: a </w:t>
      </w:r>
      <w:proofErr w:type="spellStart"/>
      <w:r w:rsidRPr="005B677C">
        <w:rPr>
          <w:lang w:val="es-ES_tradnl" w:eastAsia="es-AR"/>
        </w:rPr>
        <w:t>direct</w:t>
      </w:r>
      <w:proofErr w:type="spellEnd"/>
      <w:r w:rsidRPr="005B677C">
        <w:rPr>
          <w:lang w:val="es-ES_tradnl" w:eastAsia="es-AR"/>
        </w:rPr>
        <w:t xml:space="preserve"> </w:t>
      </w:r>
      <w:proofErr w:type="spellStart"/>
      <w:r w:rsidRPr="005B677C">
        <w:rPr>
          <w:lang w:val="es-ES_tradnl" w:eastAsia="es-AR"/>
        </w:rPr>
        <w:t>measurement</w:t>
      </w:r>
      <w:proofErr w:type="spellEnd"/>
      <w:r w:rsidRPr="005B677C">
        <w:rPr>
          <w:lang w:val="es-ES_tradnl" w:eastAsia="es-AR"/>
        </w:rPr>
        <w:t xml:space="preserve"> </w:t>
      </w:r>
      <w:proofErr w:type="spellStart"/>
      <w:r w:rsidRPr="005B677C">
        <w:rPr>
          <w:lang w:val="es-ES_tradnl" w:eastAsia="es-AR"/>
        </w:rPr>
        <w:t>with</w:t>
      </w:r>
      <w:proofErr w:type="spellEnd"/>
      <w:r w:rsidRPr="005B677C">
        <w:rPr>
          <w:lang w:val="es-ES_tradnl" w:eastAsia="es-AR"/>
        </w:rPr>
        <w:t xml:space="preserve"> </w:t>
      </w:r>
      <w:proofErr w:type="spellStart"/>
      <w:r w:rsidRPr="005B677C">
        <w:rPr>
          <w:lang w:val="es-ES_tradnl" w:eastAsia="es-AR"/>
        </w:rPr>
        <w:t>ultrasound</w:t>
      </w:r>
      <w:proofErr w:type="spellEnd"/>
      <w:r w:rsidRPr="005B677C">
        <w:rPr>
          <w:lang w:val="es-ES_tradnl" w:eastAsia="es-AR"/>
        </w:rPr>
        <w:t xml:space="preserve"> </w:t>
      </w:r>
      <w:proofErr w:type="spellStart"/>
      <w:r w:rsidRPr="005B677C">
        <w:rPr>
          <w:lang w:val="es-ES_tradnl" w:eastAsia="es-AR"/>
        </w:rPr>
        <w:t>imaging</w:t>
      </w:r>
      <w:proofErr w:type="spellEnd"/>
      <w:r w:rsidRPr="005B677C">
        <w:rPr>
          <w:lang w:val="es-ES_tradnl" w:eastAsia="es-AR"/>
        </w:rPr>
        <w:t xml:space="preserve">. </w:t>
      </w:r>
      <w:proofErr w:type="spellStart"/>
      <w:r w:rsidRPr="005B677C">
        <w:rPr>
          <w:i/>
          <w:iCs/>
          <w:lang w:val="es-ES_tradnl" w:eastAsia="es-AR"/>
        </w:rPr>
        <w:t>Circulation</w:t>
      </w:r>
      <w:proofErr w:type="spellEnd"/>
      <w:r w:rsidRPr="005B677C">
        <w:rPr>
          <w:lang w:val="es-ES_tradnl" w:eastAsia="es-AR"/>
        </w:rPr>
        <w:t xml:space="preserve">, </w:t>
      </w:r>
      <w:r w:rsidRPr="005B677C">
        <w:rPr>
          <w:i/>
          <w:iCs/>
          <w:lang w:val="es-ES_tradnl" w:eastAsia="es-AR"/>
        </w:rPr>
        <w:t>74</w:t>
      </w:r>
      <w:r w:rsidRPr="005B677C">
        <w:rPr>
          <w:lang w:val="es-ES_tradnl" w:eastAsia="es-AR"/>
        </w:rPr>
        <w:t>(6), 1399-1406.</w:t>
      </w:r>
    </w:p>
    <w:p w14:paraId="7144381D" w14:textId="77777777" w:rsidR="00846CED" w:rsidRPr="005B677C" w:rsidRDefault="00846CED" w:rsidP="00846CED">
      <w:pPr>
        <w:rPr>
          <w:lang w:val="es-ES_tradnl" w:eastAsia="es-AR"/>
        </w:rPr>
      </w:pPr>
    </w:p>
    <w:p w14:paraId="61299204" w14:textId="77777777" w:rsidR="00846CED" w:rsidRPr="005B677C" w:rsidRDefault="00846CED" w:rsidP="00846CED">
      <w:pPr>
        <w:rPr>
          <w:lang w:val="es-ES_tradnl" w:eastAsia="es-AR"/>
        </w:rPr>
      </w:pPr>
    </w:p>
    <w:p w14:paraId="12D3896F" w14:textId="77777777" w:rsidR="00846CED" w:rsidRPr="005B677C" w:rsidRDefault="00846CED" w:rsidP="00846CED">
      <w:pPr>
        <w:rPr>
          <w:lang w:val="es-ES_tradnl" w:eastAsia="es-AR"/>
        </w:rPr>
      </w:pPr>
    </w:p>
    <w:sectPr w:rsidR="00846CED" w:rsidRPr="005B677C">
      <w:footerReference w:type="default" r:id="rId4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A3A7C5" w14:textId="77777777" w:rsidR="00792360" w:rsidRDefault="00792360">
      <w:pPr>
        <w:spacing w:before="0" w:after="0" w:line="240" w:lineRule="auto"/>
      </w:pPr>
      <w:r>
        <w:separator/>
      </w:r>
    </w:p>
  </w:endnote>
  <w:endnote w:type="continuationSeparator" w:id="0">
    <w:p w14:paraId="00648BFD" w14:textId="77777777" w:rsidR="00792360" w:rsidRDefault="007923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charset w:val="00"/>
    <w:family w:val="auto"/>
    <w:pitch w:val="variable"/>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panose1 w:val="00000000000000000000"/>
    <w:charset w:val="80"/>
    <w:family w:val="roman"/>
    <w:notTrueType/>
    <w:pitch w:val="default"/>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71D91" w14:textId="77777777" w:rsidR="009C0461" w:rsidRDefault="009C0461">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14:paraId="6389B5F4" w14:textId="77777777" w:rsidR="009C0461" w:rsidRDefault="009C0461">
        <w:pPr>
          <w:pStyle w:val="Footer"/>
        </w:pPr>
        <w:r>
          <w:fldChar w:fldCharType="begin"/>
        </w:r>
        <w:r>
          <w:instrText xml:space="preserve"> PAGE   \* MERGEFORMAT </w:instrText>
        </w:r>
        <w:r>
          <w:fldChar w:fldCharType="separate"/>
        </w:r>
        <w:r w:rsidR="00A642C3">
          <w:rPr>
            <w:noProof/>
          </w:rPr>
          <w:t>24</w:t>
        </w:r>
        <w:r>
          <w:rPr>
            <w:noProof/>
          </w:rPr>
          <w:fldChar w:fldCharType="end"/>
        </w:r>
      </w:p>
    </w:sdtContent>
  </w:sdt>
  <w:p w14:paraId="35162B8E" w14:textId="77777777" w:rsidR="009C0461" w:rsidRDefault="009C04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B3671" w14:textId="77777777" w:rsidR="00792360" w:rsidRDefault="00792360">
      <w:pPr>
        <w:spacing w:before="0" w:after="0" w:line="240" w:lineRule="auto"/>
      </w:pPr>
      <w:r>
        <w:separator/>
      </w:r>
    </w:p>
  </w:footnote>
  <w:footnote w:type="continuationSeparator" w:id="0">
    <w:p w14:paraId="4F62EE82" w14:textId="77777777" w:rsidR="00792360" w:rsidRDefault="0079236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3CB3402"/>
    <w:multiLevelType w:val="hybridMultilevel"/>
    <w:tmpl w:val="DB527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7C05E87"/>
    <w:multiLevelType w:val="hybridMultilevel"/>
    <w:tmpl w:val="56661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1">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8"/>
  </w:num>
  <w:num w:numId="8">
    <w:abstractNumId w:val="3"/>
  </w:num>
  <w:num w:numId="9">
    <w:abstractNumId w:val="8"/>
  </w:num>
  <w:num w:numId="10">
    <w:abstractNumId w:val="14"/>
  </w:num>
  <w:num w:numId="11">
    <w:abstractNumId w:val="5"/>
  </w:num>
  <w:num w:numId="12">
    <w:abstractNumId w:val="25"/>
  </w:num>
  <w:num w:numId="13">
    <w:abstractNumId w:val="4"/>
  </w:num>
  <w:num w:numId="14">
    <w:abstractNumId w:val="26"/>
  </w:num>
  <w:num w:numId="15">
    <w:abstractNumId w:val="2"/>
  </w:num>
  <w:num w:numId="16">
    <w:abstractNumId w:val="18"/>
  </w:num>
  <w:num w:numId="17">
    <w:abstractNumId w:val="21"/>
  </w:num>
  <w:num w:numId="18">
    <w:abstractNumId w:val="23"/>
  </w:num>
  <w:num w:numId="19">
    <w:abstractNumId w:val="13"/>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24"/>
  </w:num>
  <w:num w:numId="22">
    <w:abstractNumId w:val="11"/>
  </w:num>
  <w:num w:numId="23">
    <w:abstractNumId w:val="20"/>
  </w:num>
  <w:num w:numId="24">
    <w:abstractNumId w:val="19"/>
  </w:num>
  <w:num w:numId="25">
    <w:abstractNumId w:val="22"/>
  </w:num>
  <w:num w:numId="26">
    <w:abstractNumId w:val="12"/>
  </w:num>
  <w:num w:numId="27">
    <w:abstractNumId w:val="16"/>
  </w:num>
  <w:num w:numId="28">
    <w:abstractNumId w:val="17"/>
  </w:num>
  <w:num w:numId="29">
    <w:abstractNumId w:val="27"/>
  </w:num>
  <w:num w:numId="30">
    <w:abstractNumId w:val="15"/>
  </w:num>
  <w:num w:numId="31">
    <w:abstractNumId w:val="7"/>
  </w:num>
  <w:num w:numId="32">
    <w:abstractNumId w:val="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775E7"/>
    <w:rsid w:val="00083772"/>
    <w:rsid w:val="00097FAC"/>
    <w:rsid w:val="000B5FD9"/>
    <w:rsid w:val="000F0393"/>
    <w:rsid w:val="000F3F65"/>
    <w:rsid w:val="00111A5E"/>
    <w:rsid w:val="0013264D"/>
    <w:rsid w:val="0014569C"/>
    <w:rsid w:val="001474B1"/>
    <w:rsid w:val="00160AEA"/>
    <w:rsid w:val="00195D8C"/>
    <w:rsid w:val="001A24C5"/>
    <w:rsid w:val="001B2B7A"/>
    <w:rsid w:val="001D41F8"/>
    <w:rsid w:val="001F09D0"/>
    <w:rsid w:val="001F252B"/>
    <w:rsid w:val="00202E0E"/>
    <w:rsid w:val="002072C8"/>
    <w:rsid w:val="002163EE"/>
    <w:rsid w:val="00226EE1"/>
    <w:rsid w:val="00236268"/>
    <w:rsid w:val="0023637C"/>
    <w:rsid w:val="00263058"/>
    <w:rsid w:val="0027410A"/>
    <w:rsid w:val="00290FE1"/>
    <w:rsid w:val="002A3578"/>
    <w:rsid w:val="002B701F"/>
    <w:rsid w:val="002C1110"/>
    <w:rsid w:val="002D0474"/>
    <w:rsid w:val="003060B5"/>
    <w:rsid w:val="003107F4"/>
    <w:rsid w:val="00350B47"/>
    <w:rsid w:val="00352178"/>
    <w:rsid w:val="00362C3D"/>
    <w:rsid w:val="003806E6"/>
    <w:rsid w:val="00381492"/>
    <w:rsid w:val="003C6A97"/>
    <w:rsid w:val="003F61C2"/>
    <w:rsid w:val="003F7902"/>
    <w:rsid w:val="004452AE"/>
    <w:rsid w:val="004508AA"/>
    <w:rsid w:val="00454C9B"/>
    <w:rsid w:val="004B4EB4"/>
    <w:rsid w:val="004C78AA"/>
    <w:rsid w:val="004D3DCD"/>
    <w:rsid w:val="004F0726"/>
    <w:rsid w:val="005032A0"/>
    <w:rsid w:val="00510DFC"/>
    <w:rsid w:val="005537E4"/>
    <w:rsid w:val="005646E4"/>
    <w:rsid w:val="00575934"/>
    <w:rsid w:val="005768B4"/>
    <w:rsid w:val="00576F2C"/>
    <w:rsid w:val="00597FA1"/>
    <w:rsid w:val="005B31AA"/>
    <w:rsid w:val="005B677C"/>
    <w:rsid w:val="005D52E8"/>
    <w:rsid w:val="005D7393"/>
    <w:rsid w:val="006446D9"/>
    <w:rsid w:val="0064562C"/>
    <w:rsid w:val="006519C5"/>
    <w:rsid w:val="00655EE3"/>
    <w:rsid w:val="006679AB"/>
    <w:rsid w:val="006704D8"/>
    <w:rsid w:val="0067487F"/>
    <w:rsid w:val="00692341"/>
    <w:rsid w:val="006B0888"/>
    <w:rsid w:val="006C7C67"/>
    <w:rsid w:val="006E54BC"/>
    <w:rsid w:val="006E5823"/>
    <w:rsid w:val="007457DD"/>
    <w:rsid w:val="00753624"/>
    <w:rsid w:val="007649DC"/>
    <w:rsid w:val="00792360"/>
    <w:rsid w:val="0079565A"/>
    <w:rsid w:val="007A6332"/>
    <w:rsid w:val="007C6A19"/>
    <w:rsid w:val="007F1D18"/>
    <w:rsid w:val="008006C5"/>
    <w:rsid w:val="00820925"/>
    <w:rsid w:val="00820D71"/>
    <w:rsid w:val="00837F6A"/>
    <w:rsid w:val="00846CED"/>
    <w:rsid w:val="00851F27"/>
    <w:rsid w:val="00852BB9"/>
    <w:rsid w:val="00866F22"/>
    <w:rsid w:val="00881D26"/>
    <w:rsid w:val="008B7245"/>
    <w:rsid w:val="008C067D"/>
    <w:rsid w:val="008F0FC7"/>
    <w:rsid w:val="008F26D9"/>
    <w:rsid w:val="00944FAC"/>
    <w:rsid w:val="00952C83"/>
    <w:rsid w:val="009574DC"/>
    <w:rsid w:val="0098097A"/>
    <w:rsid w:val="009A4DC1"/>
    <w:rsid w:val="009A61B8"/>
    <w:rsid w:val="009C0461"/>
    <w:rsid w:val="009C35E3"/>
    <w:rsid w:val="009E5654"/>
    <w:rsid w:val="009E6971"/>
    <w:rsid w:val="00A070C1"/>
    <w:rsid w:val="00A2527A"/>
    <w:rsid w:val="00A47440"/>
    <w:rsid w:val="00A4756E"/>
    <w:rsid w:val="00A60B8D"/>
    <w:rsid w:val="00A642C3"/>
    <w:rsid w:val="00A75D70"/>
    <w:rsid w:val="00A90568"/>
    <w:rsid w:val="00AA572E"/>
    <w:rsid w:val="00AA6AE5"/>
    <w:rsid w:val="00AB464D"/>
    <w:rsid w:val="00AC7FCD"/>
    <w:rsid w:val="00AE7C3E"/>
    <w:rsid w:val="00AF6635"/>
    <w:rsid w:val="00B44037"/>
    <w:rsid w:val="00B602A7"/>
    <w:rsid w:val="00B775C2"/>
    <w:rsid w:val="00B90F14"/>
    <w:rsid w:val="00BF0EE4"/>
    <w:rsid w:val="00BF1AD9"/>
    <w:rsid w:val="00C13E11"/>
    <w:rsid w:val="00C2259F"/>
    <w:rsid w:val="00C27044"/>
    <w:rsid w:val="00C430D1"/>
    <w:rsid w:val="00C45DB2"/>
    <w:rsid w:val="00C82125"/>
    <w:rsid w:val="00CC15D2"/>
    <w:rsid w:val="00CC1884"/>
    <w:rsid w:val="00CC5187"/>
    <w:rsid w:val="00CF3266"/>
    <w:rsid w:val="00D05FCC"/>
    <w:rsid w:val="00D0792C"/>
    <w:rsid w:val="00D27C32"/>
    <w:rsid w:val="00D51F05"/>
    <w:rsid w:val="00D631F6"/>
    <w:rsid w:val="00D71A53"/>
    <w:rsid w:val="00D730D5"/>
    <w:rsid w:val="00D97F23"/>
    <w:rsid w:val="00DB5EEF"/>
    <w:rsid w:val="00DD4255"/>
    <w:rsid w:val="00DF305C"/>
    <w:rsid w:val="00DF39B4"/>
    <w:rsid w:val="00DF3C7E"/>
    <w:rsid w:val="00E10AA4"/>
    <w:rsid w:val="00E17D28"/>
    <w:rsid w:val="00E21D29"/>
    <w:rsid w:val="00E250DD"/>
    <w:rsid w:val="00E40285"/>
    <w:rsid w:val="00E444B1"/>
    <w:rsid w:val="00E510D7"/>
    <w:rsid w:val="00E61090"/>
    <w:rsid w:val="00E614A5"/>
    <w:rsid w:val="00E83460"/>
    <w:rsid w:val="00E839B9"/>
    <w:rsid w:val="00EC3705"/>
    <w:rsid w:val="00F067E1"/>
    <w:rsid w:val="00F230A7"/>
    <w:rsid w:val="00F543DF"/>
    <w:rsid w:val="00F6097C"/>
    <w:rsid w:val="00F70188"/>
    <w:rsid w:val="00F76302"/>
    <w:rsid w:val="00FA500B"/>
    <w:rsid w:val="00FB4FFE"/>
    <w:rsid w:val="00FC1FC6"/>
    <w:rsid w:val="00FF5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5E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225721146">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jps.anl.gov/vol.2/3-Correlation.pdf"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itzamna.bnct.ipn.mx/dspace/bitstream/123456789/8591/1/582.pdf" TargetMode="External"/><Relationship Id="rId40" Type="http://schemas.openxmlformats.org/officeDocument/2006/relationships/hyperlink" Target="http://www.mathworks.com/products/matlab/" TargetMode="External"/><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scielo.org.ar/scielo.php?script=sci_arttext&amp;pid=S1850-37482006000300014"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um.es/geograf/sigmur/teledet/tema06.pdf" TargetMode="External"/><Relationship Id="rId48" Type="http://schemas.openxmlformats.org/officeDocument/2006/relationships/hyperlink" Target="http://www.fac.org.ar/1/revista/05v34n3/revision/revis02/chain.PDF"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17598524-0806-4E59-8F81-EF6D2799F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2429</TotalTime>
  <Pages>38</Pages>
  <Words>9901</Words>
  <Characters>56437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66206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A. G.</cp:lastModifiedBy>
  <cp:revision>29</cp:revision>
  <dcterms:created xsi:type="dcterms:W3CDTF">2014-01-24T16:51:00Z</dcterms:created>
  <dcterms:modified xsi:type="dcterms:W3CDTF">2014-08-22T15:09:00Z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